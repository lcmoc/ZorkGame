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828B0" w14:textId="238EA99D" w:rsidR="00966B4D" w:rsidRDefault="009F626E" w:rsidP="00D51E1F">
      <w:pPr>
        <w:pStyle w:val="berschrift1"/>
        <w:numPr>
          <w:ilvl w:val="0"/>
          <w:numId w:val="5"/>
        </w:numPr>
      </w:pPr>
      <w:r>
        <w:t>Spielidee</w:t>
      </w:r>
    </w:p>
    <w:p w14:paraId="4E573B6E" w14:textId="77777777" w:rsidR="009F626E" w:rsidRPr="009F626E" w:rsidRDefault="009F626E" w:rsidP="009F626E"/>
    <w:p w14:paraId="787B6E2D" w14:textId="7D682A87" w:rsidR="009F626E" w:rsidRDefault="009F626E" w:rsidP="009F626E">
      <w:pPr>
        <w:pStyle w:val="berschrift2"/>
        <w:ind w:left="708"/>
      </w:pPr>
      <w:r>
        <w:t xml:space="preserve">2.1 </w:t>
      </w:r>
      <w:r w:rsidRPr="009F626E">
        <w:t>Eigene Räumlichkeiten</w:t>
      </w:r>
    </w:p>
    <w:p w14:paraId="2A830074" w14:textId="7EB51F0E" w:rsidR="009F626E" w:rsidRDefault="009F626E" w:rsidP="009F626E"/>
    <w:p w14:paraId="05754FC7" w14:textId="02F90A53" w:rsidR="009F626E" w:rsidRDefault="009F626E" w:rsidP="009F626E">
      <w:r>
        <w:tab/>
      </w:r>
      <w:r w:rsidR="00846E71">
        <w:tab/>
        <w:t xml:space="preserve">Wir haben uns für die </w:t>
      </w:r>
      <w:r w:rsidR="00BB163B">
        <w:t>folgenden sechs</w:t>
      </w:r>
      <w:r w:rsidR="00846E71">
        <w:t xml:space="preserve"> Räumlichkeiten entschieden:</w:t>
      </w:r>
    </w:p>
    <w:p w14:paraId="319EDE8E" w14:textId="77777777" w:rsidR="00846E71" w:rsidRDefault="00846E71" w:rsidP="009F626E"/>
    <w:tbl>
      <w:tblPr>
        <w:tblStyle w:val="Tabellenraster"/>
        <w:tblW w:w="0" w:type="auto"/>
        <w:tblInd w:w="1413" w:type="dxa"/>
        <w:tblLook w:val="04A0" w:firstRow="1" w:lastRow="0" w:firstColumn="1" w:lastColumn="0" w:noHBand="0" w:noVBand="1"/>
      </w:tblPr>
      <w:tblGrid>
        <w:gridCol w:w="1607"/>
        <w:gridCol w:w="2220"/>
        <w:gridCol w:w="3822"/>
      </w:tblGrid>
      <w:tr w:rsidR="00846E71" w14:paraId="58AF9825" w14:textId="77777777" w:rsidTr="005361BB">
        <w:tc>
          <w:tcPr>
            <w:tcW w:w="1607" w:type="dxa"/>
          </w:tcPr>
          <w:p w14:paraId="31063BDE" w14:textId="2E57CE67" w:rsidR="00846E71" w:rsidRDefault="00846E71" w:rsidP="009F626E">
            <w:r>
              <w:t>Ort</w:t>
            </w:r>
          </w:p>
        </w:tc>
        <w:tc>
          <w:tcPr>
            <w:tcW w:w="2220" w:type="dxa"/>
          </w:tcPr>
          <w:p w14:paraId="573376C8" w14:textId="5BAA452E" w:rsidR="00846E71" w:rsidRDefault="00846E71" w:rsidP="009F626E">
            <w:r>
              <w:t>Items</w:t>
            </w:r>
          </w:p>
        </w:tc>
        <w:tc>
          <w:tcPr>
            <w:tcW w:w="3822" w:type="dxa"/>
          </w:tcPr>
          <w:p w14:paraId="6C60CD44" w14:textId="0AD255D0" w:rsidR="00846E71" w:rsidRDefault="00846E71" w:rsidP="009F626E">
            <w:r>
              <w:t>Ausgänge</w:t>
            </w:r>
          </w:p>
        </w:tc>
      </w:tr>
      <w:tr w:rsidR="00846E71" w14:paraId="281BE324" w14:textId="77777777" w:rsidTr="005361BB">
        <w:tc>
          <w:tcPr>
            <w:tcW w:w="1607" w:type="dxa"/>
          </w:tcPr>
          <w:p w14:paraId="7E16FBB1" w14:textId="4B5A81B1" w:rsidR="00846E71" w:rsidRDefault="00846E71" w:rsidP="00846E71">
            <w:r w:rsidRPr="00846E71">
              <w:t>Outside</w:t>
            </w:r>
          </w:p>
        </w:tc>
        <w:tc>
          <w:tcPr>
            <w:tcW w:w="2220" w:type="dxa"/>
          </w:tcPr>
          <w:p w14:paraId="52C2BF9E" w14:textId="6F83100E" w:rsidR="00846E71" w:rsidRDefault="00A02BCF" w:rsidP="009F626E">
            <w:r>
              <w:t>-</w:t>
            </w:r>
          </w:p>
        </w:tc>
        <w:tc>
          <w:tcPr>
            <w:tcW w:w="3822" w:type="dxa"/>
          </w:tcPr>
          <w:p w14:paraId="143DF63B" w14:textId="5A4C99F0" w:rsidR="00846E71" w:rsidRDefault="005361BB" w:rsidP="009F626E">
            <w:r>
              <w:t xml:space="preserve">North: </w:t>
            </w:r>
            <w:proofErr w:type="spellStart"/>
            <w:r>
              <w:t>kitchen</w:t>
            </w:r>
            <w:proofErr w:type="spellEnd"/>
          </w:p>
        </w:tc>
      </w:tr>
      <w:tr w:rsidR="00846E71" w14:paraId="2E4D3761" w14:textId="77777777" w:rsidTr="005361BB">
        <w:tc>
          <w:tcPr>
            <w:tcW w:w="1607" w:type="dxa"/>
          </w:tcPr>
          <w:p w14:paraId="5BDAECA4" w14:textId="3C142C08" w:rsidR="00846E71" w:rsidRPr="00846E71" w:rsidRDefault="00846E71" w:rsidP="00846E71">
            <w:proofErr w:type="spellStart"/>
            <w:r>
              <w:t>B</w:t>
            </w:r>
            <w:r w:rsidRPr="00846E71">
              <w:t>athroom</w:t>
            </w:r>
            <w:proofErr w:type="spellEnd"/>
          </w:p>
        </w:tc>
        <w:tc>
          <w:tcPr>
            <w:tcW w:w="2220" w:type="dxa"/>
          </w:tcPr>
          <w:p w14:paraId="78B523A5" w14:textId="26F5A091" w:rsidR="00846E71" w:rsidRDefault="00991DD9" w:rsidP="009F626E">
            <w:r>
              <w:t xml:space="preserve">Hammer, </w:t>
            </w:r>
            <w:proofErr w:type="spellStart"/>
            <w:r>
              <w:t>Wardrobe</w:t>
            </w:r>
            <w:proofErr w:type="spellEnd"/>
          </w:p>
        </w:tc>
        <w:tc>
          <w:tcPr>
            <w:tcW w:w="3822" w:type="dxa"/>
          </w:tcPr>
          <w:p w14:paraId="58256980" w14:textId="2A3EC663" w:rsidR="00846E71" w:rsidRDefault="003D47AC" w:rsidP="009F626E">
            <w:r>
              <w:t xml:space="preserve">East: </w:t>
            </w:r>
            <w:proofErr w:type="spellStart"/>
            <w:r>
              <w:t>basement</w:t>
            </w:r>
            <w:proofErr w:type="spellEnd"/>
          </w:p>
        </w:tc>
      </w:tr>
      <w:tr w:rsidR="00846E71" w14:paraId="793C4414" w14:textId="77777777" w:rsidTr="005361BB">
        <w:tc>
          <w:tcPr>
            <w:tcW w:w="1607" w:type="dxa"/>
          </w:tcPr>
          <w:p w14:paraId="3934778B" w14:textId="37A1E2B6" w:rsidR="00846E71" w:rsidRPr="00846E71" w:rsidRDefault="00846E71" w:rsidP="00846E71">
            <w:r>
              <w:t>B</w:t>
            </w:r>
            <w:r w:rsidRPr="00846E71">
              <w:t>asement</w:t>
            </w:r>
          </w:p>
        </w:tc>
        <w:tc>
          <w:tcPr>
            <w:tcW w:w="2220" w:type="dxa"/>
          </w:tcPr>
          <w:p w14:paraId="2CDAE0A5" w14:textId="7764C268" w:rsidR="00846E71" w:rsidRDefault="00A02BCF" w:rsidP="009F626E">
            <w:r>
              <w:t>-</w:t>
            </w:r>
          </w:p>
        </w:tc>
        <w:tc>
          <w:tcPr>
            <w:tcW w:w="3822" w:type="dxa"/>
          </w:tcPr>
          <w:p w14:paraId="63E8E8EA" w14:textId="39251A3F" w:rsidR="00846E71" w:rsidRDefault="003D47AC" w:rsidP="009F626E">
            <w:r>
              <w:t xml:space="preserve">East: </w:t>
            </w:r>
            <w:proofErr w:type="spellStart"/>
            <w:r>
              <w:t>stairway</w:t>
            </w:r>
            <w:proofErr w:type="spellEnd"/>
            <w:r w:rsidR="002A63DE">
              <w:t xml:space="preserve">, West: </w:t>
            </w:r>
            <w:proofErr w:type="spellStart"/>
            <w:r w:rsidR="002A63DE">
              <w:t>bathroom</w:t>
            </w:r>
            <w:proofErr w:type="spellEnd"/>
          </w:p>
        </w:tc>
      </w:tr>
      <w:tr w:rsidR="00846E71" w14:paraId="2E9F1E4D" w14:textId="77777777" w:rsidTr="005361BB">
        <w:tc>
          <w:tcPr>
            <w:tcW w:w="1607" w:type="dxa"/>
          </w:tcPr>
          <w:p w14:paraId="3000040D" w14:textId="1AC67949" w:rsidR="00846E71" w:rsidRPr="00846E71" w:rsidRDefault="00846E71" w:rsidP="00846E71">
            <w:proofErr w:type="spellStart"/>
            <w:r w:rsidRPr="00846E71">
              <w:t>Stairway</w:t>
            </w:r>
            <w:proofErr w:type="spellEnd"/>
          </w:p>
        </w:tc>
        <w:tc>
          <w:tcPr>
            <w:tcW w:w="2220" w:type="dxa"/>
          </w:tcPr>
          <w:p w14:paraId="0BA82A63" w14:textId="694A1C78" w:rsidR="00846E71" w:rsidRDefault="00991DD9" w:rsidP="009F626E">
            <w:r>
              <w:t>K</w:t>
            </w:r>
            <w:r w:rsidR="002E2DED">
              <w:t>ey</w:t>
            </w:r>
            <w:r>
              <w:t>, Plant</w:t>
            </w:r>
          </w:p>
        </w:tc>
        <w:tc>
          <w:tcPr>
            <w:tcW w:w="3822" w:type="dxa"/>
          </w:tcPr>
          <w:p w14:paraId="4D6ECC44" w14:textId="7BB00565" w:rsidR="00846E71" w:rsidRDefault="003C05C6" w:rsidP="009F626E">
            <w:r>
              <w:t xml:space="preserve">South: </w:t>
            </w:r>
            <w:proofErr w:type="spellStart"/>
            <w:r>
              <w:t>kitchen</w:t>
            </w:r>
            <w:proofErr w:type="spellEnd"/>
            <w:r>
              <w:t xml:space="preserve">, West: </w:t>
            </w:r>
            <w:proofErr w:type="spellStart"/>
            <w:r>
              <w:t>basement</w:t>
            </w:r>
            <w:proofErr w:type="spellEnd"/>
          </w:p>
        </w:tc>
      </w:tr>
      <w:tr w:rsidR="00846E71" w14:paraId="1C035F85" w14:textId="77777777" w:rsidTr="005361BB">
        <w:tc>
          <w:tcPr>
            <w:tcW w:w="1607" w:type="dxa"/>
          </w:tcPr>
          <w:p w14:paraId="5495B7F4" w14:textId="14AAA224" w:rsidR="00846E71" w:rsidRPr="00846E71" w:rsidRDefault="00846E71" w:rsidP="00846E71">
            <w:proofErr w:type="spellStart"/>
            <w:r w:rsidRPr="00846E71">
              <w:t>Kitchen</w:t>
            </w:r>
            <w:proofErr w:type="spellEnd"/>
          </w:p>
        </w:tc>
        <w:tc>
          <w:tcPr>
            <w:tcW w:w="2220" w:type="dxa"/>
          </w:tcPr>
          <w:p w14:paraId="0EBEF1C5" w14:textId="7B45BF43" w:rsidR="00846E71" w:rsidRDefault="00C04475" w:rsidP="009F626E">
            <w:proofErr w:type="spellStart"/>
            <w:r>
              <w:t>Winebottle</w:t>
            </w:r>
            <w:proofErr w:type="spellEnd"/>
          </w:p>
        </w:tc>
        <w:tc>
          <w:tcPr>
            <w:tcW w:w="3822" w:type="dxa"/>
          </w:tcPr>
          <w:p w14:paraId="4E4DDC25" w14:textId="57D163DF" w:rsidR="00846E71" w:rsidRDefault="003C05C6" w:rsidP="009F626E">
            <w:proofErr w:type="spellStart"/>
            <w:r>
              <w:t>Norht</w:t>
            </w:r>
            <w:proofErr w:type="spellEnd"/>
            <w:r>
              <w:t xml:space="preserve">: </w:t>
            </w:r>
            <w:proofErr w:type="spellStart"/>
            <w:r>
              <w:t>stairway</w:t>
            </w:r>
            <w:proofErr w:type="spellEnd"/>
            <w:r>
              <w:t>, South: outside</w:t>
            </w:r>
          </w:p>
        </w:tc>
      </w:tr>
      <w:tr w:rsidR="00846E71" w14:paraId="7AC8C6C1" w14:textId="77777777" w:rsidTr="005361BB">
        <w:tc>
          <w:tcPr>
            <w:tcW w:w="1607" w:type="dxa"/>
          </w:tcPr>
          <w:p w14:paraId="1043859D" w14:textId="48072A78" w:rsidR="00846E71" w:rsidRPr="00846E71" w:rsidRDefault="00846E71" w:rsidP="00846E71">
            <w:proofErr w:type="spellStart"/>
            <w:r>
              <w:t>B</w:t>
            </w:r>
            <w:r w:rsidRPr="00846E71">
              <w:t>edroom</w:t>
            </w:r>
            <w:proofErr w:type="spellEnd"/>
          </w:p>
        </w:tc>
        <w:tc>
          <w:tcPr>
            <w:tcW w:w="2220" w:type="dxa"/>
          </w:tcPr>
          <w:p w14:paraId="09698811" w14:textId="1E3F246A" w:rsidR="00846E71" w:rsidRDefault="00C04475" w:rsidP="009F626E">
            <w:proofErr w:type="spellStart"/>
            <w:r>
              <w:t>Ward</w:t>
            </w:r>
            <w:r w:rsidR="00A02BCF">
              <w:t>robe</w:t>
            </w:r>
            <w:proofErr w:type="spellEnd"/>
            <w:r w:rsidR="00A02BCF">
              <w:t xml:space="preserve">, </w:t>
            </w:r>
            <w:proofErr w:type="spellStart"/>
            <w:r w:rsidR="00A02BCF">
              <w:t>Bed</w:t>
            </w:r>
            <w:proofErr w:type="spellEnd"/>
          </w:p>
        </w:tc>
        <w:tc>
          <w:tcPr>
            <w:tcW w:w="3822" w:type="dxa"/>
          </w:tcPr>
          <w:p w14:paraId="3095B836" w14:textId="1315AD3D" w:rsidR="00846E71" w:rsidRDefault="003C05C6" w:rsidP="009F626E">
            <w:r>
              <w:t xml:space="preserve">East: </w:t>
            </w:r>
            <w:proofErr w:type="spellStart"/>
            <w:r>
              <w:t>kitchen</w:t>
            </w:r>
            <w:proofErr w:type="spellEnd"/>
            <w:r>
              <w:t xml:space="preserve">, West: </w:t>
            </w:r>
            <w:proofErr w:type="spellStart"/>
            <w:r>
              <w:t>bedroom</w:t>
            </w:r>
            <w:proofErr w:type="spellEnd"/>
          </w:p>
        </w:tc>
      </w:tr>
    </w:tbl>
    <w:p w14:paraId="6D5E3C84" w14:textId="77777777" w:rsidR="00846E71" w:rsidRDefault="00846E71" w:rsidP="009F626E"/>
    <w:p w14:paraId="02C15F15" w14:textId="563A0596" w:rsidR="00846E71" w:rsidRDefault="00846E71" w:rsidP="00846E71">
      <w:pPr>
        <w:ind w:left="1416"/>
      </w:pPr>
      <w:r>
        <w:t xml:space="preserve">Um dies </w:t>
      </w:r>
      <w:r w:rsidR="00BB163B">
        <w:t>besser zu verdeutlichen ist hier eine Skizze:</w:t>
      </w:r>
    </w:p>
    <w:p w14:paraId="0AF53D3D" w14:textId="77777777" w:rsidR="004D7B57" w:rsidRDefault="004D7B57" w:rsidP="00846E71">
      <w:pPr>
        <w:ind w:left="1416"/>
      </w:pPr>
    </w:p>
    <w:p w14:paraId="3FF79D5B" w14:textId="0D5E7C2B" w:rsidR="004D7B57" w:rsidRPr="004D7B57" w:rsidRDefault="004D7B57" w:rsidP="004D7B57">
      <w:pPr>
        <w:jc w:val="right"/>
        <w:rPr>
          <w:rFonts w:ascii="Times New Roman" w:eastAsia="Times New Roman" w:hAnsi="Times New Roman" w:cs="Times New Roman"/>
          <w:lang w:eastAsia="de-DE"/>
        </w:rPr>
      </w:pPr>
      <w:r w:rsidRPr="004D7B57">
        <w:rPr>
          <w:rFonts w:ascii="Times New Roman" w:eastAsia="Times New Roman" w:hAnsi="Times New Roman" w:cs="Times New Roman"/>
          <w:lang w:eastAsia="de-DE"/>
        </w:rPr>
        <w:fldChar w:fldCharType="begin"/>
      </w:r>
      <w:r w:rsidRPr="004D7B57">
        <w:rPr>
          <w:rFonts w:ascii="Times New Roman" w:eastAsia="Times New Roman" w:hAnsi="Times New Roman" w:cs="Times New Roman"/>
          <w:lang w:eastAsia="de-DE"/>
        </w:rPr>
        <w:instrText xml:space="preserve"> INCLUDEPICTURE "https://cdn.discordapp.com/attachments/800042262386049074/934847793737130124/RoomsMap.png" \* MERGEFORMATINET </w:instrText>
      </w:r>
      <w:r w:rsidRPr="004D7B57">
        <w:rPr>
          <w:rFonts w:ascii="Times New Roman" w:eastAsia="Times New Roman" w:hAnsi="Times New Roman" w:cs="Times New Roman"/>
          <w:lang w:eastAsia="de-DE"/>
        </w:rPr>
        <w:fldChar w:fldCharType="separate"/>
      </w:r>
      <w:r w:rsidRPr="004D7B57">
        <w:rPr>
          <w:rFonts w:ascii="Times New Roman" w:eastAsia="Times New Roman" w:hAnsi="Times New Roman" w:cs="Times New Roman"/>
          <w:noProof/>
          <w:lang w:eastAsia="de-DE"/>
        </w:rPr>
        <w:drawing>
          <wp:inline distT="0" distB="0" distL="0" distR="0" wp14:anchorId="0E0F1131" wp14:editId="0910CF8E">
            <wp:extent cx="4881489" cy="3757972"/>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8271" cy="3763193"/>
                    </a:xfrm>
                    <a:prstGeom prst="rect">
                      <a:avLst/>
                    </a:prstGeom>
                    <a:noFill/>
                    <a:ln>
                      <a:noFill/>
                    </a:ln>
                  </pic:spPr>
                </pic:pic>
              </a:graphicData>
            </a:graphic>
          </wp:inline>
        </w:drawing>
      </w:r>
      <w:r w:rsidRPr="004D7B57">
        <w:rPr>
          <w:rFonts w:ascii="Times New Roman" w:eastAsia="Times New Roman" w:hAnsi="Times New Roman" w:cs="Times New Roman"/>
          <w:lang w:eastAsia="de-DE"/>
        </w:rPr>
        <w:fldChar w:fldCharType="end"/>
      </w:r>
    </w:p>
    <w:p w14:paraId="10B0D60E" w14:textId="77777777" w:rsidR="004D7B57" w:rsidRDefault="004D7B57" w:rsidP="004D7B57"/>
    <w:p w14:paraId="74B1C735" w14:textId="77777777" w:rsidR="004D7B57" w:rsidRDefault="004D7B57" w:rsidP="004D7B57"/>
    <w:p w14:paraId="623A51B4" w14:textId="77777777" w:rsidR="004D7B57" w:rsidRDefault="004D7B57" w:rsidP="004D7B57"/>
    <w:p w14:paraId="7FF9F7A5" w14:textId="77777777" w:rsidR="004D7B57" w:rsidRDefault="004D7B57" w:rsidP="004D7B57"/>
    <w:p w14:paraId="5E0FC012" w14:textId="77777777" w:rsidR="004D7B57" w:rsidRDefault="004D7B57" w:rsidP="004D7B57"/>
    <w:p w14:paraId="7C56F475" w14:textId="339E6183" w:rsidR="00BB163B" w:rsidRPr="00BB163B" w:rsidRDefault="00BB163B" w:rsidP="004D7B57">
      <w:pPr>
        <w:pStyle w:val="berschrift2"/>
        <w:ind w:firstLine="708"/>
      </w:pPr>
      <w:r>
        <w:lastRenderedPageBreak/>
        <w:t>2.2 Gewonnen</w:t>
      </w:r>
    </w:p>
    <w:p w14:paraId="269AD5F3" w14:textId="1D0E9156" w:rsidR="009F626E" w:rsidRDefault="009F626E" w:rsidP="009F626E"/>
    <w:p w14:paraId="52EA63B6" w14:textId="29348712" w:rsidR="009F626E" w:rsidRDefault="00BB163B" w:rsidP="00BB163B">
      <w:pPr>
        <w:ind w:left="1416" w:firstLine="12"/>
      </w:pPr>
      <w:r>
        <w:t>Wir haben uns für di simple Umgebung von einer Wohnung entschieden, weil diese am besten zum Szenario einer Entführung passt. Unsere eigentliche Idee stammt von einem Film, die Geschichte, die in unserem Spiel erzählt wird, ist jedoch nicht ganz dieselbe. Es geht darum, dass der Spieler entführt wurde. Mit Hilfe von Items, welche man in der Umgebung finden und aufheben kann, kann man seinem Entführer entkommen, was uns auch gleich zum Ziel des Spieles bringt, und zwar nach draussen zukommen.</w:t>
      </w:r>
    </w:p>
    <w:p w14:paraId="2342ED16" w14:textId="5F2E74FC" w:rsidR="009F626E" w:rsidRDefault="009F626E" w:rsidP="009F626E">
      <w:pPr>
        <w:ind w:left="708"/>
      </w:pPr>
    </w:p>
    <w:p w14:paraId="144AD146" w14:textId="2957C094" w:rsidR="00BB163B" w:rsidRDefault="00BB163B" w:rsidP="00BB163B">
      <w:pPr>
        <w:pStyle w:val="berschrift2"/>
      </w:pPr>
      <w:r>
        <w:tab/>
        <w:t>2.3 Befehl «back»</w:t>
      </w:r>
    </w:p>
    <w:p w14:paraId="2683AB22" w14:textId="24490820" w:rsidR="00BB163B" w:rsidRDefault="00BB163B" w:rsidP="00BB163B"/>
    <w:p w14:paraId="20C98620" w14:textId="799F3052" w:rsidR="00BB163B" w:rsidRDefault="00BB163B" w:rsidP="00BB163B">
      <w:pPr>
        <w:ind w:left="1416" w:firstLine="4"/>
      </w:pPr>
      <w:r>
        <w:t xml:space="preserve">Um den back Command realisieren zu können, haben wir die letzte Richtung, in welche der Spieler gegangen ist </w:t>
      </w:r>
      <w:r w:rsidR="00AA516C">
        <w:t xml:space="preserve">im </w:t>
      </w:r>
      <w:r>
        <w:t>String</w:t>
      </w:r>
      <w:r w:rsidR="00AA516C">
        <w:t xml:space="preserve"> «</w:t>
      </w:r>
      <w:proofErr w:type="spellStart"/>
      <w:r w:rsidR="00AA516C">
        <w:t>currentDirection</w:t>
      </w:r>
      <w:proofErr w:type="spellEnd"/>
      <w:r w:rsidR="00AA516C">
        <w:t>»</w:t>
      </w:r>
      <w:r>
        <w:t xml:space="preserve"> gespeichert. </w:t>
      </w:r>
      <w:r w:rsidR="00AA516C">
        <w:t>Diesen String haben wir dann der «</w:t>
      </w:r>
      <w:proofErr w:type="spellStart"/>
      <w:r w:rsidR="00AA516C">
        <w:t>lastRoom</w:t>
      </w:r>
      <w:proofErr w:type="spellEnd"/>
      <w:r w:rsidR="00AA516C">
        <w:t>» Funktion gegeben, welche anhand dieses Property die entgegen gesetzter Richtung zurückgibt. Also wird aus der Richtung «</w:t>
      </w:r>
      <w:proofErr w:type="spellStart"/>
      <w:r w:rsidR="00AA516C">
        <w:t>north</w:t>
      </w:r>
      <w:proofErr w:type="spellEnd"/>
      <w:r w:rsidR="00AA516C">
        <w:t>» gleich «</w:t>
      </w:r>
      <w:proofErr w:type="spellStart"/>
      <w:r w:rsidR="00AA516C">
        <w:t>south</w:t>
      </w:r>
      <w:proofErr w:type="spellEnd"/>
      <w:r w:rsidR="00AA516C">
        <w:t>».</w:t>
      </w:r>
    </w:p>
    <w:p w14:paraId="6B0DB6B1" w14:textId="520CCAB9" w:rsidR="004D7B57" w:rsidRDefault="004D7B57" w:rsidP="00BB163B">
      <w:pPr>
        <w:ind w:left="1416" w:firstLine="4"/>
      </w:pPr>
    </w:p>
    <w:p w14:paraId="4FC9FA07" w14:textId="34633692" w:rsidR="000A4BD2" w:rsidRDefault="000A4BD2" w:rsidP="00BB163B">
      <w:pPr>
        <w:ind w:left="1416" w:firstLine="4"/>
      </w:pPr>
      <w:r>
        <w:t>Methode, welche durch den vom User eingegebenen Command aufgerufen wird:</w:t>
      </w:r>
    </w:p>
    <w:p w14:paraId="5D313F53" w14:textId="77777777" w:rsidR="000A4BD2" w:rsidRDefault="000A4BD2" w:rsidP="00BB163B">
      <w:pPr>
        <w:ind w:left="1416" w:firstLine="4"/>
      </w:pPr>
    </w:p>
    <w:p w14:paraId="4C56C80F" w14:textId="0114DAFA" w:rsidR="004D7B57" w:rsidRDefault="004D7B57" w:rsidP="00BB163B">
      <w:pPr>
        <w:ind w:left="1416" w:firstLine="4"/>
      </w:pPr>
      <w:r>
        <w:rPr>
          <w:noProof/>
        </w:rPr>
        <w:drawing>
          <wp:inline distT="0" distB="0" distL="0" distR="0" wp14:anchorId="3EB4459B" wp14:editId="7C6F8FA6">
            <wp:extent cx="3838136" cy="2247374"/>
            <wp:effectExtent l="0" t="0" r="0" b="63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1985" cy="2290615"/>
                    </a:xfrm>
                    <a:prstGeom prst="rect">
                      <a:avLst/>
                    </a:prstGeom>
                  </pic:spPr>
                </pic:pic>
              </a:graphicData>
            </a:graphic>
          </wp:inline>
        </w:drawing>
      </w:r>
    </w:p>
    <w:p w14:paraId="182156D4" w14:textId="45574D83" w:rsidR="000A4BD2" w:rsidRDefault="000A4BD2" w:rsidP="00BB163B">
      <w:pPr>
        <w:ind w:left="1416" w:firstLine="4"/>
      </w:pPr>
    </w:p>
    <w:p w14:paraId="414565D1" w14:textId="1E5FEADB" w:rsidR="000A4BD2" w:rsidRDefault="000A4BD2" w:rsidP="00BB163B">
      <w:pPr>
        <w:ind w:left="1416" w:firstLine="4"/>
      </w:pPr>
    </w:p>
    <w:p w14:paraId="60C1848F" w14:textId="7B075A35" w:rsidR="000A4BD2" w:rsidRDefault="000A4BD2" w:rsidP="00BB163B">
      <w:pPr>
        <w:ind w:left="1416" w:firstLine="4"/>
      </w:pPr>
    </w:p>
    <w:p w14:paraId="641C918C" w14:textId="37089016" w:rsidR="000A4BD2" w:rsidRDefault="000A4BD2" w:rsidP="00BB163B">
      <w:pPr>
        <w:ind w:left="1416" w:firstLine="4"/>
      </w:pPr>
    </w:p>
    <w:p w14:paraId="5E8C68DE" w14:textId="4B9FF46C" w:rsidR="000A4BD2" w:rsidRDefault="000A4BD2" w:rsidP="00BB163B">
      <w:pPr>
        <w:ind w:left="1416" w:firstLine="4"/>
      </w:pPr>
    </w:p>
    <w:p w14:paraId="5270C307" w14:textId="4AF6BDAE" w:rsidR="000A4BD2" w:rsidRDefault="000A4BD2" w:rsidP="00BB163B">
      <w:pPr>
        <w:ind w:left="1416" w:firstLine="4"/>
      </w:pPr>
    </w:p>
    <w:p w14:paraId="76D7A9C1" w14:textId="4A984062" w:rsidR="000A4BD2" w:rsidRDefault="000A4BD2" w:rsidP="00BB163B">
      <w:pPr>
        <w:ind w:left="1416" w:firstLine="4"/>
      </w:pPr>
    </w:p>
    <w:p w14:paraId="4DEABF66" w14:textId="41BD970D" w:rsidR="000A4BD2" w:rsidRDefault="000A4BD2" w:rsidP="00BB163B">
      <w:pPr>
        <w:ind w:left="1416" w:firstLine="4"/>
      </w:pPr>
    </w:p>
    <w:p w14:paraId="2158B640" w14:textId="635477A2" w:rsidR="000A4BD2" w:rsidRDefault="000A4BD2" w:rsidP="00BB163B">
      <w:pPr>
        <w:ind w:left="1416" w:firstLine="4"/>
      </w:pPr>
    </w:p>
    <w:p w14:paraId="3A7E7F82" w14:textId="21EE6928" w:rsidR="000A4BD2" w:rsidRDefault="000A4BD2" w:rsidP="00BB163B">
      <w:pPr>
        <w:ind w:left="1416" w:firstLine="4"/>
      </w:pPr>
    </w:p>
    <w:p w14:paraId="5244EF95" w14:textId="39A80EFB" w:rsidR="000A4BD2" w:rsidRDefault="000A4BD2" w:rsidP="00BB163B">
      <w:pPr>
        <w:ind w:left="1416" w:firstLine="4"/>
      </w:pPr>
    </w:p>
    <w:p w14:paraId="7F538394" w14:textId="6894576E" w:rsidR="000A4BD2" w:rsidRDefault="000A4BD2" w:rsidP="00BB163B">
      <w:pPr>
        <w:ind w:left="1416" w:firstLine="4"/>
      </w:pPr>
      <w:r>
        <w:lastRenderedPageBreak/>
        <w:t xml:space="preserve">Methode, welche die letzte Richtung in die entgegengesetzte Richtung umwandelt und als String </w:t>
      </w:r>
      <w:proofErr w:type="spellStart"/>
      <w:r>
        <w:t>returnt</w:t>
      </w:r>
      <w:proofErr w:type="spellEnd"/>
      <w:r>
        <w:t>.</w:t>
      </w:r>
    </w:p>
    <w:p w14:paraId="0C5D965D" w14:textId="77777777" w:rsidR="000A4BD2" w:rsidRDefault="000A4BD2" w:rsidP="00BB163B">
      <w:pPr>
        <w:ind w:left="1416" w:firstLine="4"/>
      </w:pPr>
    </w:p>
    <w:p w14:paraId="5991133D" w14:textId="1DEAF2C0" w:rsidR="000A4BD2" w:rsidRDefault="000A4BD2" w:rsidP="00BB163B">
      <w:pPr>
        <w:ind w:left="1416" w:firstLine="4"/>
      </w:pPr>
      <w:r>
        <w:rPr>
          <w:noProof/>
        </w:rPr>
        <w:drawing>
          <wp:inline distT="0" distB="0" distL="0" distR="0" wp14:anchorId="5447B928" wp14:editId="5E9720C6">
            <wp:extent cx="3826065" cy="2352912"/>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6718" cy="2396361"/>
                    </a:xfrm>
                    <a:prstGeom prst="rect">
                      <a:avLst/>
                    </a:prstGeom>
                  </pic:spPr>
                </pic:pic>
              </a:graphicData>
            </a:graphic>
          </wp:inline>
        </w:drawing>
      </w:r>
    </w:p>
    <w:p w14:paraId="596F76C8" w14:textId="2B6C3A5C" w:rsidR="000A4BD2" w:rsidRDefault="000A4BD2" w:rsidP="00BB163B">
      <w:pPr>
        <w:ind w:left="1416" w:firstLine="4"/>
      </w:pPr>
    </w:p>
    <w:p w14:paraId="7207A047" w14:textId="591B7D7E" w:rsidR="000A4BD2" w:rsidRDefault="000A4BD2" w:rsidP="000A4BD2">
      <w:pPr>
        <w:pStyle w:val="berschrift2"/>
      </w:pPr>
      <w:r>
        <w:tab/>
        <w:t>2.4</w:t>
      </w:r>
      <w:r w:rsidR="00E23911">
        <w:t xml:space="preserve"> Gegenstand im Raum</w:t>
      </w:r>
      <w:r w:rsidR="002C6F53">
        <w:t xml:space="preserve"> / 2.5 Mehrere Gegenstände im Raum</w:t>
      </w:r>
      <w:r w:rsidR="00AC05B2">
        <w:t xml:space="preserve"> / 2.6 Gewicht</w:t>
      </w:r>
    </w:p>
    <w:p w14:paraId="416E1547" w14:textId="373322FB" w:rsidR="00E23911" w:rsidRDefault="00E23911" w:rsidP="00E23911"/>
    <w:p w14:paraId="392D976E" w14:textId="5DED93D5" w:rsidR="00C30AA1" w:rsidRDefault="00E23911" w:rsidP="00C30AA1">
      <w:r>
        <w:tab/>
      </w:r>
      <w:r>
        <w:tab/>
        <w:t xml:space="preserve">Als erstes haben wir die Item Klasse erstellt, diese hat 2 Attribute, </w:t>
      </w:r>
      <w:r w:rsidR="00C30AA1">
        <w:t>den Namen</w:t>
      </w:r>
      <w:r w:rsidR="00C30AA1">
        <w:tab/>
      </w:r>
      <w:r w:rsidR="00C30AA1">
        <w:tab/>
        <w:t>des Gegenstandes und dessen Gewicht. Für jedes Attribut wurde ausserdem</w:t>
      </w:r>
      <w:r w:rsidR="00C30AA1">
        <w:tab/>
      </w:r>
      <w:r w:rsidR="00C30AA1">
        <w:tab/>
        <w:t>ein «</w:t>
      </w:r>
      <w:proofErr w:type="spellStart"/>
      <w:r w:rsidR="00C30AA1">
        <w:t>getter</w:t>
      </w:r>
      <w:proofErr w:type="spellEnd"/>
      <w:r w:rsidR="00C30AA1">
        <w:t>» und ein «</w:t>
      </w:r>
      <w:proofErr w:type="spellStart"/>
      <w:r w:rsidR="00C30AA1">
        <w:t>setter</w:t>
      </w:r>
      <w:proofErr w:type="spellEnd"/>
      <w:r w:rsidR="00C30AA1">
        <w:t>» generiert.</w:t>
      </w:r>
    </w:p>
    <w:p w14:paraId="04ACA62D" w14:textId="77777777" w:rsidR="00C30AA1" w:rsidRDefault="00C30AA1" w:rsidP="00C30AA1"/>
    <w:p w14:paraId="3FD1B706" w14:textId="499B46CD" w:rsidR="00E23911" w:rsidRDefault="00C30AA1" w:rsidP="00C30AA1">
      <w:pPr>
        <w:jc w:val="center"/>
      </w:pPr>
      <w:r>
        <w:rPr>
          <w:noProof/>
        </w:rPr>
        <w:drawing>
          <wp:inline distT="0" distB="0" distL="0" distR="0" wp14:anchorId="30CD6B49" wp14:editId="675927C0">
            <wp:extent cx="4005072" cy="3881900"/>
            <wp:effectExtent l="0" t="0" r="0" b="444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837" cy="3906873"/>
                    </a:xfrm>
                    <a:prstGeom prst="rect">
                      <a:avLst/>
                    </a:prstGeom>
                  </pic:spPr>
                </pic:pic>
              </a:graphicData>
            </a:graphic>
          </wp:inline>
        </w:drawing>
      </w:r>
    </w:p>
    <w:p w14:paraId="64F80F4C" w14:textId="1B6FB4DF" w:rsidR="00727A33" w:rsidRDefault="00727A33" w:rsidP="00C30AA1">
      <w:pPr>
        <w:jc w:val="center"/>
      </w:pPr>
    </w:p>
    <w:p w14:paraId="277A95D2" w14:textId="3C205451" w:rsidR="00727A33" w:rsidRDefault="00727A33" w:rsidP="00727A33">
      <w:r>
        <w:lastRenderedPageBreak/>
        <w:tab/>
      </w:r>
      <w:r>
        <w:tab/>
        <w:t xml:space="preserve">Als nächstes haben wir </w:t>
      </w:r>
      <w:proofErr w:type="gramStart"/>
      <w:r>
        <w:t xml:space="preserve">in der </w:t>
      </w:r>
      <w:proofErr w:type="spellStart"/>
      <w:r>
        <w:t>Room</w:t>
      </w:r>
      <w:proofErr w:type="spellEnd"/>
      <w:proofErr w:type="gramEnd"/>
      <w:r>
        <w:t xml:space="preserve"> klasse </w:t>
      </w:r>
      <w:r w:rsidR="005E25DF">
        <w:t xml:space="preserve">die </w:t>
      </w:r>
      <w:proofErr w:type="spellStart"/>
      <w:r>
        <w:t>HashMap</w:t>
      </w:r>
      <w:proofErr w:type="spellEnd"/>
      <w:r w:rsidR="005E25DF">
        <w:t xml:space="preserve"> </w:t>
      </w:r>
      <w:proofErr w:type="spellStart"/>
      <w:r w:rsidR="005E25DF">
        <w:t>items</w:t>
      </w:r>
      <w:proofErr w:type="spellEnd"/>
      <w:r>
        <w:t xml:space="preserve"> erstellt,</w:t>
      </w:r>
      <w:r>
        <w:tab/>
      </w:r>
      <w:r>
        <w:tab/>
      </w:r>
      <w:r>
        <w:tab/>
      </w:r>
      <w:r w:rsidR="005E25DF">
        <w:t>welche</w:t>
      </w:r>
      <w:r w:rsidR="005A3C6F">
        <w:t xml:space="preserve"> als </w:t>
      </w:r>
      <w:proofErr w:type="spellStart"/>
      <w:r w:rsidR="005A3C6F">
        <w:t>key</w:t>
      </w:r>
      <w:proofErr w:type="spellEnd"/>
      <w:r w:rsidR="005A3C6F">
        <w:t xml:space="preserve"> den Namen vom item und das Items selbst als </w:t>
      </w:r>
      <w:proofErr w:type="spellStart"/>
      <w:r w:rsidR="005A3C6F">
        <w:t>value</w:t>
      </w:r>
      <w:proofErr w:type="spellEnd"/>
      <w:r w:rsidR="005A3C6F">
        <w:t xml:space="preserve"> speichert.</w:t>
      </w:r>
    </w:p>
    <w:p w14:paraId="3F4F8A68" w14:textId="77777777" w:rsidR="00E2727C" w:rsidRDefault="00E2727C" w:rsidP="00727A33"/>
    <w:p w14:paraId="7EC2B8E4" w14:textId="697D8F98" w:rsidR="005A3C6F" w:rsidRDefault="00E2727C" w:rsidP="00E2727C">
      <w:pPr>
        <w:jc w:val="center"/>
      </w:pPr>
      <w:r>
        <w:rPr>
          <w:noProof/>
        </w:rPr>
        <w:drawing>
          <wp:inline distT="0" distB="0" distL="0" distR="0" wp14:anchorId="4F46DD41" wp14:editId="6671F066">
            <wp:extent cx="3963843" cy="10337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3476" cy="1062372"/>
                    </a:xfrm>
                    <a:prstGeom prst="rect">
                      <a:avLst/>
                    </a:prstGeom>
                  </pic:spPr>
                </pic:pic>
              </a:graphicData>
            </a:graphic>
          </wp:inline>
        </w:drawing>
      </w:r>
    </w:p>
    <w:p w14:paraId="10FAB5EE" w14:textId="77777777" w:rsidR="00E2727C" w:rsidRDefault="00E2727C" w:rsidP="00E2727C">
      <w:pPr>
        <w:jc w:val="center"/>
      </w:pPr>
    </w:p>
    <w:p w14:paraId="536B8510" w14:textId="5EDC8CFA" w:rsidR="00E2727C" w:rsidRDefault="005A3C6F" w:rsidP="008B4E5C">
      <w:pPr>
        <w:ind w:left="1416" w:firstLine="4"/>
      </w:pPr>
      <w:r>
        <w:t xml:space="preserve">Damit man ein Item dann auch in dieser </w:t>
      </w:r>
      <w:proofErr w:type="spellStart"/>
      <w:r>
        <w:t>HashMap</w:t>
      </w:r>
      <w:proofErr w:type="spellEnd"/>
      <w:r>
        <w:t xml:space="preserve"> speichern kann</w:t>
      </w:r>
      <w:r w:rsidR="008B4E5C">
        <w:t>, brauchte es noch einen «</w:t>
      </w:r>
      <w:proofErr w:type="spellStart"/>
      <w:r w:rsidR="008B4E5C">
        <w:t>setter</w:t>
      </w:r>
      <w:proofErr w:type="spellEnd"/>
      <w:r w:rsidR="008B4E5C">
        <w:t xml:space="preserve">». Jetzt kann man </w:t>
      </w:r>
      <w:r w:rsidR="00E2727C">
        <w:t>simpel</w:t>
      </w:r>
      <w:r w:rsidR="008B4E5C">
        <w:t xml:space="preserve"> Items einem Raum geben.</w:t>
      </w:r>
    </w:p>
    <w:p w14:paraId="4E194EAD" w14:textId="77777777" w:rsidR="00E2727C" w:rsidRDefault="00E2727C" w:rsidP="008B4E5C">
      <w:pPr>
        <w:ind w:left="1416" w:firstLine="4"/>
      </w:pPr>
    </w:p>
    <w:p w14:paraId="0D8F0D2C" w14:textId="36683B24" w:rsidR="005A3C6F" w:rsidRDefault="00E2727C" w:rsidP="008B4E5C">
      <w:pPr>
        <w:ind w:left="1416" w:firstLine="4"/>
      </w:pPr>
      <w:r>
        <w:rPr>
          <w:noProof/>
        </w:rPr>
        <w:drawing>
          <wp:inline distT="0" distB="0" distL="0" distR="0" wp14:anchorId="5113D67E" wp14:editId="3CC39642">
            <wp:extent cx="3946320" cy="1261935"/>
            <wp:effectExtent l="0" t="0" r="381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1574" cy="1311581"/>
                    </a:xfrm>
                    <a:prstGeom prst="rect">
                      <a:avLst/>
                    </a:prstGeom>
                  </pic:spPr>
                </pic:pic>
              </a:graphicData>
            </a:graphic>
          </wp:inline>
        </w:drawing>
      </w:r>
    </w:p>
    <w:p w14:paraId="57B1B3C3" w14:textId="3A76A902" w:rsidR="00E2727C" w:rsidRDefault="00E2727C" w:rsidP="008B4E5C">
      <w:pPr>
        <w:ind w:left="1416" w:firstLine="4"/>
      </w:pPr>
    </w:p>
    <w:p w14:paraId="753E7755" w14:textId="441D06B9" w:rsidR="00E2727C" w:rsidRDefault="00E2727C" w:rsidP="008B4E5C">
      <w:pPr>
        <w:ind w:left="1416" w:firstLine="4"/>
      </w:pPr>
      <w:r>
        <w:rPr>
          <w:noProof/>
        </w:rPr>
        <w:drawing>
          <wp:inline distT="0" distB="0" distL="0" distR="0" wp14:anchorId="38E5803E" wp14:editId="66A063A3">
            <wp:extent cx="3959629" cy="2902942"/>
            <wp:effectExtent l="0" t="0" r="3175" b="571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1058" cy="2925984"/>
                    </a:xfrm>
                    <a:prstGeom prst="rect">
                      <a:avLst/>
                    </a:prstGeom>
                  </pic:spPr>
                </pic:pic>
              </a:graphicData>
            </a:graphic>
          </wp:inline>
        </w:drawing>
      </w:r>
    </w:p>
    <w:p w14:paraId="2897B090" w14:textId="5E5D577B" w:rsidR="002C6F53" w:rsidRDefault="002C6F53" w:rsidP="008B4E5C">
      <w:pPr>
        <w:ind w:left="1416" w:firstLine="4"/>
      </w:pPr>
    </w:p>
    <w:p w14:paraId="3DF1FB5A" w14:textId="02C5CE8C" w:rsidR="002C6F53" w:rsidRDefault="002C6F53" w:rsidP="008B4E5C">
      <w:pPr>
        <w:ind w:left="1416" w:firstLine="4"/>
      </w:pPr>
      <w:r>
        <w:t>Damit man auch sieht welche Items sich gerade in einem Raum befinden, haben wir die Methode «</w:t>
      </w:r>
      <w:proofErr w:type="spellStart"/>
      <w:r>
        <w:t>listItems</w:t>
      </w:r>
      <w:proofErr w:type="spellEnd"/>
      <w:r>
        <w:t xml:space="preserve">» erstellt, welche einfach alle </w:t>
      </w:r>
      <w:proofErr w:type="gramStart"/>
      <w:r>
        <w:t>Items</w:t>
      </w:r>
      <w:proofErr w:type="gramEnd"/>
      <w:r>
        <w:t xml:space="preserve"> welche sich im Raum befinden in die Konsole </w:t>
      </w:r>
      <w:r w:rsidR="00CE7F16">
        <w:t>schreibt</w:t>
      </w:r>
      <w:r>
        <w:t>.</w:t>
      </w:r>
    </w:p>
    <w:p w14:paraId="12B2E577" w14:textId="7419C338" w:rsidR="002C6F53" w:rsidRDefault="002C6F53" w:rsidP="008B4E5C">
      <w:pPr>
        <w:ind w:left="1416" w:firstLine="4"/>
      </w:pPr>
    </w:p>
    <w:p w14:paraId="1B633601" w14:textId="7991787E" w:rsidR="002C6F53" w:rsidRDefault="00CE7F16" w:rsidP="008B4E5C">
      <w:pPr>
        <w:ind w:left="1416" w:firstLine="4"/>
      </w:pPr>
      <w:r>
        <w:rPr>
          <w:noProof/>
        </w:rPr>
        <w:lastRenderedPageBreak/>
        <w:drawing>
          <wp:inline distT="0" distB="0" distL="0" distR="0" wp14:anchorId="0E68692D" wp14:editId="58238D66">
            <wp:extent cx="3787194" cy="2042630"/>
            <wp:effectExtent l="0" t="0" r="0" b="254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6044" cy="2079765"/>
                    </a:xfrm>
                    <a:prstGeom prst="rect">
                      <a:avLst/>
                    </a:prstGeom>
                  </pic:spPr>
                </pic:pic>
              </a:graphicData>
            </a:graphic>
          </wp:inline>
        </w:drawing>
      </w:r>
    </w:p>
    <w:p w14:paraId="5CC87D59" w14:textId="127DAEC1" w:rsidR="00CE7F16" w:rsidRDefault="00CE7F16" w:rsidP="008B4E5C">
      <w:pPr>
        <w:ind w:left="1416" w:firstLine="4"/>
      </w:pPr>
    </w:p>
    <w:p w14:paraId="7AA5D968" w14:textId="1798B9F5" w:rsidR="00CE7F16" w:rsidRDefault="00CE7F16" w:rsidP="008B4E5C">
      <w:pPr>
        <w:ind w:left="1416" w:firstLine="4"/>
      </w:pPr>
      <w:r>
        <w:t>Diese Methode wird dann aufgerufen, wenn der User den Command «</w:t>
      </w:r>
      <w:proofErr w:type="spellStart"/>
      <w:r>
        <w:t>show</w:t>
      </w:r>
      <w:proofErr w:type="spellEnd"/>
      <w:r>
        <w:t xml:space="preserve"> </w:t>
      </w:r>
      <w:proofErr w:type="spellStart"/>
      <w:r>
        <w:t>items</w:t>
      </w:r>
      <w:proofErr w:type="spellEnd"/>
      <w:r>
        <w:t>» eingibt. Die Methode, welche schlussendlich «</w:t>
      </w:r>
      <w:proofErr w:type="spellStart"/>
      <w:r>
        <w:t>listItems</w:t>
      </w:r>
      <w:proofErr w:type="spellEnd"/>
      <w:r>
        <w:t xml:space="preserve">» aufruft, wird auch noch dafür verwendet die Items im Spieler Inventar anzuzeigen, mehr dazu </w:t>
      </w:r>
      <w:r w:rsidR="00AC05B2">
        <w:t>später</w:t>
      </w:r>
      <w:r>
        <w:t xml:space="preserve">. </w:t>
      </w:r>
    </w:p>
    <w:p w14:paraId="73DF8E14" w14:textId="625A8B93" w:rsidR="00CE7F16" w:rsidRDefault="00CE7F16" w:rsidP="008B4E5C">
      <w:pPr>
        <w:ind w:left="1416" w:firstLine="4"/>
      </w:pPr>
    </w:p>
    <w:p w14:paraId="46A97F69" w14:textId="0EAA30FB" w:rsidR="00CE7F16" w:rsidRDefault="00CE7F16" w:rsidP="008B4E5C">
      <w:pPr>
        <w:ind w:left="1416" w:firstLine="4"/>
      </w:pPr>
      <w:r>
        <w:rPr>
          <w:noProof/>
        </w:rPr>
        <w:drawing>
          <wp:inline distT="0" distB="0" distL="0" distR="0" wp14:anchorId="638C98BC" wp14:editId="413B3E24">
            <wp:extent cx="3787140" cy="1618885"/>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3668" cy="1655873"/>
                    </a:xfrm>
                    <a:prstGeom prst="rect">
                      <a:avLst/>
                    </a:prstGeom>
                  </pic:spPr>
                </pic:pic>
              </a:graphicData>
            </a:graphic>
          </wp:inline>
        </w:drawing>
      </w:r>
    </w:p>
    <w:p w14:paraId="3225B75F" w14:textId="6BF8751A" w:rsidR="00AC05B2" w:rsidRDefault="00AC05B2" w:rsidP="008B4E5C">
      <w:pPr>
        <w:ind w:left="1416" w:firstLine="4"/>
      </w:pPr>
    </w:p>
    <w:p w14:paraId="35B14C20" w14:textId="71CAF9DE" w:rsidR="00AC05B2" w:rsidRDefault="00AC05B2" w:rsidP="00AC05B2">
      <w:pPr>
        <w:pStyle w:val="berschrift2"/>
      </w:pPr>
      <w:r>
        <w:tab/>
        <w:t>2.7 Befehl «</w:t>
      </w:r>
      <w:proofErr w:type="spellStart"/>
      <w:r>
        <w:t>map</w:t>
      </w:r>
      <w:proofErr w:type="spellEnd"/>
      <w:r>
        <w:t>»</w:t>
      </w:r>
    </w:p>
    <w:p w14:paraId="12E0A58C" w14:textId="4F3BB4EA" w:rsidR="00FE2418" w:rsidRDefault="00FE2418" w:rsidP="00FE2418"/>
    <w:p w14:paraId="56777D68" w14:textId="1A9913F3" w:rsidR="005570E7" w:rsidRDefault="005570E7" w:rsidP="005570E7">
      <w:pPr>
        <w:ind w:left="1416" w:firstLine="4"/>
      </w:pPr>
      <w:r>
        <w:t xml:space="preserve">Wie im Auftrag beschrieben haben wir eine </w:t>
      </w:r>
      <w:proofErr w:type="spellStart"/>
      <w:r>
        <w:t>ArrayList</w:t>
      </w:r>
      <w:proofErr w:type="spellEnd"/>
      <w:r>
        <w:t xml:space="preserve"> erstellt welche alle Räume speichert.  </w:t>
      </w:r>
    </w:p>
    <w:p w14:paraId="7D9F135C" w14:textId="77777777" w:rsidR="005570E7" w:rsidRDefault="005570E7" w:rsidP="005570E7">
      <w:pPr>
        <w:ind w:left="1416" w:firstLine="4"/>
      </w:pPr>
    </w:p>
    <w:p w14:paraId="409852AB" w14:textId="5AB6B891" w:rsidR="00FE2418" w:rsidRDefault="005570E7" w:rsidP="005570E7">
      <w:pPr>
        <w:ind w:left="1416" w:firstLine="4"/>
      </w:pPr>
      <w:r>
        <w:rPr>
          <w:noProof/>
        </w:rPr>
        <w:drawing>
          <wp:inline distT="0" distB="0" distL="0" distR="0" wp14:anchorId="26CA1BA2" wp14:editId="33E606A1">
            <wp:extent cx="3578994" cy="2116546"/>
            <wp:effectExtent l="0" t="0" r="2540" b="444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6495" cy="2144637"/>
                    </a:xfrm>
                    <a:prstGeom prst="rect">
                      <a:avLst/>
                    </a:prstGeom>
                  </pic:spPr>
                </pic:pic>
              </a:graphicData>
            </a:graphic>
          </wp:inline>
        </w:drawing>
      </w:r>
    </w:p>
    <w:p w14:paraId="2ED36E2A" w14:textId="003612C9" w:rsidR="005570E7" w:rsidRDefault="005570E7" w:rsidP="005570E7">
      <w:pPr>
        <w:ind w:left="1416" w:firstLine="4"/>
      </w:pPr>
    </w:p>
    <w:p w14:paraId="357B4E1C" w14:textId="42080B69" w:rsidR="005570E7" w:rsidRDefault="00037C8C" w:rsidP="005570E7">
      <w:pPr>
        <w:ind w:left="1416" w:firstLine="4"/>
      </w:pPr>
      <w:r>
        <w:lastRenderedPageBreak/>
        <w:t>Danach haben wir die Methode «</w:t>
      </w:r>
      <w:proofErr w:type="spellStart"/>
      <w:r>
        <w:t>printMap</w:t>
      </w:r>
      <w:proofErr w:type="spellEnd"/>
      <w:r>
        <w:t xml:space="preserve">» erstellt, welche </w:t>
      </w:r>
      <w:r w:rsidR="00B7377F">
        <w:t xml:space="preserve">die Richtung, aus welcher man kam, den Raum in welchem man sich gerade befindet und alle anderen Räume mit ihren Items in die Konsole </w:t>
      </w:r>
      <w:proofErr w:type="spellStart"/>
      <w:r w:rsidR="00B7377F">
        <w:t>printet</w:t>
      </w:r>
      <w:proofErr w:type="spellEnd"/>
      <w:r w:rsidR="00B7377F">
        <w:t xml:space="preserve">. </w:t>
      </w:r>
    </w:p>
    <w:p w14:paraId="49AA8912" w14:textId="2E594DC8" w:rsidR="002E3152" w:rsidRDefault="002E3152" w:rsidP="005570E7">
      <w:pPr>
        <w:ind w:left="1416" w:firstLine="4"/>
      </w:pPr>
    </w:p>
    <w:p w14:paraId="3309CE1E" w14:textId="2F863C53" w:rsidR="002E3152" w:rsidRDefault="002E3152" w:rsidP="005570E7">
      <w:pPr>
        <w:ind w:left="1416" w:firstLine="4"/>
      </w:pPr>
      <w:r>
        <w:t>Sobald der User den Command «</w:t>
      </w:r>
      <w:proofErr w:type="spellStart"/>
      <w:r>
        <w:t>map</w:t>
      </w:r>
      <w:proofErr w:type="spellEnd"/>
      <w:r>
        <w:t xml:space="preserve">» </w:t>
      </w:r>
      <w:proofErr w:type="gramStart"/>
      <w:r>
        <w:t>eingibt</w:t>
      </w:r>
      <w:proofErr w:type="gramEnd"/>
      <w:r>
        <w:t xml:space="preserve"> wird «</w:t>
      </w:r>
      <w:proofErr w:type="spellStart"/>
      <w:r>
        <w:t>printMap</w:t>
      </w:r>
      <w:proofErr w:type="spellEnd"/>
      <w:r>
        <w:t>» aufgerufen.</w:t>
      </w:r>
    </w:p>
    <w:p w14:paraId="4CA1D0EE" w14:textId="26B92913" w:rsidR="00B7377F" w:rsidRDefault="00B7377F" w:rsidP="005570E7">
      <w:pPr>
        <w:ind w:left="1416" w:firstLine="4"/>
      </w:pPr>
    </w:p>
    <w:p w14:paraId="286972BB" w14:textId="4BC4F6AC" w:rsidR="00B7377F" w:rsidRDefault="00B7377F" w:rsidP="005570E7">
      <w:pPr>
        <w:ind w:left="1416" w:firstLine="4"/>
      </w:pPr>
      <w:r>
        <w:rPr>
          <w:noProof/>
        </w:rPr>
        <w:drawing>
          <wp:inline distT="0" distB="0" distL="0" distR="0" wp14:anchorId="26A5A111" wp14:editId="6068185F">
            <wp:extent cx="3742304" cy="2437530"/>
            <wp:effectExtent l="0" t="0" r="4445" b="127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3307" cy="2483778"/>
                    </a:xfrm>
                    <a:prstGeom prst="rect">
                      <a:avLst/>
                    </a:prstGeom>
                  </pic:spPr>
                </pic:pic>
              </a:graphicData>
            </a:graphic>
          </wp:inline>
        </w:drawing>
      </w:r>
    </w:p>
    <w:p w14:paraId="5E37F901" w14:textId="24587102" w:rsidR="002E3152" w:rsidRDefault="002E3152" w:rsidP="005570E7">
      <w:pPr>
        <w:ind w:left="1416" w:firstLine="4"/>
      </w:pPr>
    </w:p>
    <w:p w14:paraId="6FF424CD" w14:textId="7A495308" w:rsidR="002E3152" w:rsidRDefault="002E3152" w:rsidP="005570E7">
      <w:pPr>
        <w:ind w:left="1416" w:firstLine="4"/>
      </w:pPr>
      <w:r>
        <w:t xml:space="preserve">Gekürzter Output: </w:t>
      </w:r>
    </w:p>
    <w:p w14:paraId="6A0356E2" w14:textId="1D291B68" w:rsidR="002E3152" w:rsidRDefault="002E3152" w:rsidP="005570E7">
      <w:pPr>
        <w:ind w:left="1416" w:firstLine="4"/>
      </w:pPr>
    </w:p>
    <w:p w14:paraId="4D0D2F8F" w14:textId="740670E3" w:rsidR="002E3152" w:rsidRDefault="002E3152" w:rsidP="005570E7">
      <w:pPr>
        <w:ind w:left="1416" w:firstLine="4"/>
      </w:pPr>
      <w:r w:rsidRPr="002E3152">
        <w:rPr>
          <w:noProof/>
        </w:rPr>
        <w:drawing>
          <wp:inline distT="0" distB="0" distL="0" distR="0" wp14:anchorId="758BE10E" wp14:editId="1BF07D5F">
            <wp:extent cx="1200743" cy="3655595"/>
            <wp:effectExtent l="0" t="0" r="6350" b="254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
                    <a:stretch>
                      <a:fillRect/>
                    </a:stretch>
                  </pic:blipFill>
                  <pic:spPr>
                    <a:xfrm>
                      <a:off x="0" y="0"/>
                      <a:ext cx="1221039" cy="3717385"/>
                    </a:xfrm>
                    <a:prstGeom prst="rect">
                      <a:avLst/>
                    </a:prstGeom>
                  </pic:spPr>
                </pic:pic>
              </a:graphicData>
            </a:graphic>
          </wp:inline>
        </w:drawing>
      </w:r>
    </w:p>
    <w:p w14:paraId="56F07CC7" w14:textId="77777777" w:rsidR="00D60C65" w:rsidRDefault="00D60C65" w:rsidP="00D60C65">
      <w:pPr>
        <w:pStyle w:val="berschrift1"/>
      </w:pPr>
    </w:p>
    <w:p w14:paraId="3CE0C4A7" w14:textId="7B5B6872" w:rsidR="00D60C65" w:rsidRDefault="00D60C65" w:rsidP="00D60C65"/>
    <w:p w14:paraId="7CC2E927" w14:textId="19509931" w:rsidR="00D60C65" w:rsidRDefault="00D60C65" w:rsidP="00D60C65">
      <w:pPr>
        <w:pStyle w:val="berschrift1"/>
      </w:pPr>
      <w:r>
        <w:lastRenderedPageBreak/>
        <w:t>3.</w:t>
      </w:r>
      <w:r w:rsidR="001C1622">
        <w:t>Spieler Inventar</w:t>
      </w:r>
    </w:p>
    <w:p w14:paraId="69C2B807" w14:textId="3FF2CB54" w:rsidR="002E0171" w:rsidRDefault="002E0171" w:rsidP="001C1622">
      <w:pPr>
        <w:pStyle w:val="berschrift2"/>
      </w:pPr>
    </w:p>
    <w:p w14:paraId="62B6CC13" w14:textId="12F11A0C" w:rsidR="009F1043" w:rsidRDefault="002E0171" w:rsidP="002E0171">
      <w:r>
        <w:tab/>
      </w:r>
      <w:r>
        <w:tab/>
        <w:t xml:space="preserve">Als erstes haben wir die Klasse </w:t>
      </w:r>
      <w:proofErr w:type="spellStart"/>
      <w:r>
        <w:t>Inventory</w:t>
      </w:r>
      <w:proofErr w:type="spellEnd"/>
      <w:r>
        <w:t xml:space="preserve"> erstellt, welche die </w:t>
      </w:r>
      <w:proofErr w:type="spellStart"/>
      <w:r>
        <w:t>HashMap</w:t>
      </w:r>
      <w:proofErr w:type="spellEnd"/>
      <w:r>
        <w:t xml:space="preserve"> </w:t>
      </w:r>
      <w:r w:rsidR="003F4657">
        <w:tab/>
      </w:r>
      <w:r w:rsidR="003F4657">
        <w:tab/>
      </w:r>
      <w:r w:rsidR="003F4657">
        <w:tab/>
        <w:t>«</w:t>
      </w:r>
      <w:proofErr w:type="spellStart"/>
      <w:r w:rsidR="003F4657">
        <w:t>itemList</w:t>
      </w:r>
      <w:proofErr w:type="spellEnd"/>
      <w:r w:rsidR="003F4657">
        <w:t>» und den Integer «</w:t>
      </w:r>
      <w:proofErr w:type="spellStart"/>
      <w:r w:rsidR="003F4657">
        <w:t>totaltemWeight</w:t>
      </w:r>
      <w:proofErr w:type="spellEnd"/>
      <w:r w:rsidR="003F4657">
        <w:t>» enthält.</w:t>
      </w:r>
      <w:r w:rsidR="009F1043">
        <w:t xml:space="preserve"> Für beide sind jeweils </w:t>
      </w:r>
      <w:r w:rsidR="009F1043">
        <w:tab/>
      </w:r>
      <w:r w:rsidR="009F1043">
        <w:tab/>
      </w:r>
      <w:proofErr w:type="spellStart"/>
      <w:r w:rsidR="009F1043">
        <w:t>getter</w:t>
      </w:r>
      <w:proofErr w:type="spellEnd"/>
      <w:r w:rsidR="009F1043">
        <w:t xml:space="preserve"> und </w:t>
      </w:r>
      <w:proofErr w:type="spellStart"/>
      <w:r w:rsidR="009F1043">
        <w:t>setter</w:t>
      </w:r>
      <w:proofErr w:type="spellEnd"/>
      <w:r w:rsidR="009F1043">
        <w:t xml:space="preserve"> Methoden erstellt worden.</w:t>
      </w:r>
    </w:p>
    <w:p w14:paraId="184304A0" w14:textId="5E153A53" w:rsidR="00C17920" w:rsidRDefault="00C17920" w:rsidP="002E0171"/>
    <w:p w14:paraId="6F6B77F0" w14:textId="41AEC529" w:rsidR="00C17920" w:rsidRDefault="00C17920" w:rsidP="009F1043">
      <w:pPr>
        <w:ind w:left="1416" w:firstLine="4"/>
      </w:pPr>
      <w:r>
        <w:t xml:space="preserve">Mit der Methode </w:t>
      </w:r>
      <w:proofErr w:type="spellStart"/>
      <w:r>
        <w:t>setItem</w:t>
      </w:r>
      <w:proofErr w:type="spellEnd"/>
      <w:r>
        <w:t xml:space="preserve">, setzten wir </w:t>
      </w:r>
      <w:r w:rsidR="009F1043">
        <w:t xml:space="preserve">ein item in die </w:t>
      </w:r>
      <w:proofErr w:type="spellStart"/>
      <w:r w:rsidR="009F1043">
        <w:t>HashMap</w:t>
      </w:r>
      <w:proofErr w:type="spellEnd"/>
      <w:r w:rsidR="009F1043">
        <w:t xml:space="preserve"> und das Gewicht des Items geben wir dem </w:t>
      </w:r>
      <w:proofErr w:type="spellStart"/>
      <w:r w:rsidR="009F1043">
        <w:t>setter</w:t>
      </w:r>
      <w:proofErr w:type="spellEnd"/>
      <w:r w:rsidR="009F1043">
        <w:t xml:space="preserve"> «</w:t>
      </w:r>
      <w:proofErr w:type="spellStart"/>
      <w:r w:rsidR="009F1043">
        <w:t>setTotalWeight</w:t>
      </w:r>
      <w:proofErr w:type="spellEnd"/>
      <w:r w:rsidR="009F1043">
        <w:t>» mit.</w:t>
      </w:r>
    </w:p>
    <w:p w14:paraId="5A86BA44" w14:textId="77777777" w:rsidR="00C17920" w:rsidRDefault="00C17920" w:rsidP="002E0171"/>
    <w:p w14:paraId="59249698" w14:textId="0C9CB880" w:rsidR="00C17920" w:rsidRDefault="00C17920" w:rsidP="002E0171">
      <w:r>
        <w:tab/>
      </w:r>
      <w:r>
        <w:tab/>
      </w:r>
      <w:r>
        <w:rPr>
          <w:noProof/>
        </w:rPr>
        <w:drawing>
          <wp:inline distT="0" distB="0" distL="0" distR="0" wp14:anchorId="74746108" wp14:editId="02FD2BE6">
            <wp:extent cx="4323886" cy="1987024"/>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6234" cy="2029462"/>
                    </a:xfrm>
                    <a:prstGeom prst="rect">
                      <a:avLst/>
                    </a:prstGeom>
                  </pic:spPr>
                </pic:pic>
              </a:graphicData>
            </a:graphic>
          </wp:inline>
        </w:drawing>
      </w:r>
    </w:p>
    <w:p w14:paraId="735ECB95" w14:textId="16B4FF1A" w:rsidR="009F1043" w:rsidRDefault="009F1043" w:rsidP="002E0171"/>
    <w:p w14:paraId="38AB588B" w14:textId="16D5FD5F" w:rsidR="009F1043" w:rsidRDefault="009F1043" w:rsidP="009F1043">
      <w:pPr>
        <w:ind w:left="1416" w:firstLine="4"/>
      </w:pPr>
      <w:r>
        <w:t>Im «</w:t>
      </w:r>
      <w:proofErr w:type="spellStart"/>
      <w:r>
        <w:t>setter</w:t>
      </w:r>
      <w:proofErr w:type="spellEnd"/>
      <w:r>
        <w:t>» von «</w:t>
      </w:r>
      <w:proofErr w:type="spellStart"/>
      <w:r>
        <w:t>totalWeight</w:t>
      </w:r>
      <w:proofErr w:type="spellEnd"/>
      <w:r>
        <w:t>», setzten wir den jetzigen Wert von «</w:t>
      </w:r>
      <w:proofErr w:type="spellStart"/>
      <w:r>
        <w:t>totalWeight</w:t>
      </w:r>
      <w:proofErr w:type="spellEnd"/>
      <w:r>
        <w:t>» plus den Input, damit wir das totale Gewicht des Spielers berechnen können.</w:t>
      </w:r>
      <w:r w:rsidR="0066752E">
        <w:t xml:space="preserve"> Diese Methode wird jedes Mal aufgerufen, wenn der Spieler mit dem Command «</w:t>
      </w:r>
      <w:proofErr w:type="spellStart"/>
      <w:r w:rsidR="0066752E">
        <w:t>take</w:t>
      </w:r>
      <w:proofErr w:type="spellEnd"/>
      <w:r w:rsidR="0066752E">
        <w:t xml:space="preserve">» </w:t>
      </w:r>
      <w:r w:rsidR="007654DA">
        <w:t>ein Item aufhebt.</w:t>
      </w:r>
    </w:p>
    <w:p w14:paraId="52ADDFDB" w14:textId="723832EC" w:rsidR="009F1043" w:rsidRDefault="009F1043" w:rsidP="002E0171"/>
    <w:p w14:paraId="710683BD" w14:textId="4F121DDA" w:rsidR="009F1043" w:rsidRDefault="009F1043" w:rsidP="009F1043">
      <w:pPr>
        <w:jc w:val="center"/>
      </w:pPr>
      <w:r>
        <w:rPr>
          <w:noProof/>
        </w:rPr>
        <w:drawing>
          <wp:inline distT="0" distB="0" distL="0" distR="0" wp14:anchorId="62FD2E61" wp14:editId="07F45A6D">
            <wp:extent cx="3938683" cy="1657182"/>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167" cy="1742376"/>
                    </a:xfrm>
                    <a:prstGeom prst="rect">
                      <a:avLst/>
                    </a:prstGeom>
                  </pic:spPr>
                </pic:pic>
              </a:graphicData>
            </a:graphic>
          </wp:inline>
        </w:drawing>
      </w:r>
    </w:p>
    <w:p w14:paraId="051014A2" w14:textId="54F4358F" w:rsidR="008D3D73" w:rsidRDefault="008D3D73" w:rsidP="009F1043">
      <w:pPr>
        <w:jc w:val="center"/>
      </w:pPr>
    </w:p>
    <w:p w14:paraId="37B79D52" w14:textId="1A1B1B9F" w:rsidR="008D3D73" w:rsidRDefault="008D3D73" w:rsidP="009F1043">
      <w:pPr>
        <w:jc w:val="center"/>
      </w:pPr>
    </w:p>
    <w:p w14:paraId="1CFF6B85" w14:textId="0DCC8F1B" w:rsidR="008D3D73" w:rsidRDefault="008D3D73" w:rsidP="009F1043">
      <w:pPr>
        <w:jc w:val="center"/>
      </w:pPr>
    </w:p>
    <w:p w14:paraId="7B9AC4B7" w14:textId="7B798C60" w:rsidR="008D3D73" w:rsidRDefault="008D3D73" w:rsidP="009F1043">
      <w:pPr>
        <w:jc w:val="center"/>
      </w:pPr>
    </w:p>
    <w:p w14:paraId="010B2E4C" w14:textId="24FBD0FC" w:rsidR="008D3D73" w:rsidRDefault="008D3D73" w:rsidP="009F1043">
      <w:pPr>
        <w:jc w:val="center"/>
      </w:pPr>
    </w:p>
    <w:p w14:paraId="6B8D0FF0" w14:textId="1DA95EF7" w:rsidR="008D3D73" w:rsidRDefault="008D3D73" w:rsidP="009F1043">
      <w:pPr>
        <w:jc w:val="center"/>
      </w:pPr>
    </w:p>
    <w:p w14:paraId="05ACF3D7" w14:textId="571324DE" w:rsidR="008D3D73" w:rsidRDefault="008D3D73" w:rsidP="009F1043">
      <w:pPr>
        <w:jc w:val="center"/>
      </w:pPr>
    </w:p>
    <w:p w14:paraId="147A4778" w14:textId="321492DF" w:rsidR="008D3D73" w:rsidRDefault="008D3D73" w:rsidP="009F1043">
      <w:pPr>
        <w:jc w:val="center"/>
      </w:pPr>
    </w:p>
    <w:p w14:paraId="5A534B67" w14:textId="33F6847A" w:rsidR="008D3D73" w:rsidRDefault="008D3D73" w:rsidP="008D3D73">
      <w:r>
        <w:lastRenderedPageBreak/>
        <w:tab/>
      </w:r>
      <w:r>
        <w:tab/>
        <w:t>Mit der Methode «</w:t>
      </w:r>
      <w:proofErr w:type="spellStart"/>
      <w:r>
        <w:t>showItems</w:t>
      </w:r>
      <w:proofErr w:type="spellEnd"/>
      <w:r>
        <w:t xml:space="preserve">», </w:t>
      </w:r>
      <w:proofErr w:type="spellStart"/>
      <w:r>
        <w:t>printen</w:t>
      </w:r>
      <w:proofErr w:type="spellEnd"/>
      <w:r>
        <w:t xml:space="preserve"> wir alle Items und das Gewicht, </w:t>
      </w:r>
      <w:r>
        <w:tab/>
      </w:r>
      <w:r>
        <w:tab/>
      </w:r>
      <w:r>
        <w:tab/>
        <w:t>welches der Spieler gerade hat, in die Konsole, dies wird jedes Mal</w:t>
      </w:r>
      <w:r>
        <w:tab/>
      </w:r>
      <w:r>
        <w:tab/>
      </w:r>
      <w:r>
        <w:tab/>
        <w:t xml:space="preserve">aufgerufen, wenn der Spieler ein Item aufhebt oder </w:t>
      </w:r>
      <w:r w:rsidR="003C3256">
        <w:t xml:space="preserve">weglegt. </w:t>
      </w:r>
    </w:p>
    <w:p w14:paraId="2CE6A8AB" w14:textId="77777777" w:rsidR="008D3D73" w:rsidRDefault="008D3D73" w:rsidP="008D3D73"/>
    <w:p w14:paraId="0D6CEE87" w14:textId="6F8861E9" w:rsidR="008D3D73" w:rsidRDefault="008D3D73" w:rsidP="009F1043">
      <w:pPr>
        <w:jc w:val="center"/>
      </w:pPr>
      <w:r>
        <w:rPr>
          <w:noProof/>
        </w:rPr>
        <w:drawing>
          <wp:inline distT="0" distB="0" distL="0" distR="0" wp14:anchorId="0917C2C1" wp14:editId="65A1F0AE">
            <wp:extent cx="3956035" cy="2725443"/>
            <wp:effectExtent l="0" t="0" r="0" b="508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1300" cy="2756628"/>
                    </a:xfrm>
                    <a:prstGeom prst="rect">
                      <a:avLst/>
                    </a:prstGeom>
                  </pic:spPr>
                </pic:pic>
              </a:graphicData>
            </a:graphic>
          </wp:inline>
        </w:drawing>
      </w:r>
    </w:p>
    <w:p w14:paraId="5E211291" w14:textId="35D2264F" w:rsidR="003E36B8" w:rsidRDefault="003E36B8" w:rsidP="009F1043">
      <w:pPr>
        <w:jc w:val="center"/>
      </w:pPr>
    </w:p>
    <w:p w14:paraId="5A14722C" w14:textId="01B8F27C" w:rsidR="003E36B8" w:rsidRDefault="003E36B8" w:rsidP="00D56BB5">
      <w:pPr>
        <w:jc w:val="both"/>
      </w:pPr>
      <w:r>
        <w:tab/>
      </w:r>
      <w:r>
        <w:tab/>
      </w:r>
      <w:r w:rsidR="00D56BB5">
        <w:t>Output Beispiel:</w:t>
      </w:r>
    </w:p>
    <w:p w14:paraId="2F3B3260" w14:textId="77777777" w:rsidR="00D56BB5" w:rsidRDefault="00D56BB5" w:rsidP="00D56BB5">
      <w:pPr>
        <w:jc w:val="both"/>
      </w:pPr>
    </w:p>
    <w:p w14:paraId="6535FF7C" w14:textId="4480C871" w:rsidR="00D56BB5" w:rsidRDefault="00D56BB5" w:rsidP="00D56BB5">
      <w:pPr>
        <w:jc w:val="center"/>
      </w:pPr>
      <w:r w:rsidRPr="00D56BB5">
        <w:drawing>
          <wp:inline distT="0" distB="0" distL="0" distR="0" wp14:anchorId="3F4A50CD" wp14:editId="77E5C343">
            <wp:extent cx="2780284" cy="2874709"/>
            <wp:effectExtent l="0" t="0" r="127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3"/>
                    <a:stretch>
                      <a:fillRect/>
                    </a:stretch>
                  </pic:blipFill>
                  <pic:spPr>
                    <a:xfrm>
                      <a:off x="0" y="0"/>
                      <a:ext cx="2796233" cy="2891200"/>
                    </a:xfrm>
                    <a:prstGeom prst="rect">
                      <a:avLst/>
                    </a:prstGeom>
                  </pic:spPr>
                </pic:pic>
              </a:graphicData>
            </a:graphic>
          </wp:inline>
        </w:drawing>
      </w:r>
    </w:p>
    <w:p w14:paraId="1B966E7F" w14:textId="7519B0A3" w:rsidR="00211E32" w:rsidRDefault="00211E32" w:rsidP="00D56BB5">
      <w:pPr>
        <w:jc w:val="center"/>
      </w:pPr>
    </w:p>
    <w:p w14:paraId="759A4763" w14:textId="3AB189A4" w:rsidR="00211E32" w:rsidRDefault="00211E32" w:rsidP="00D56BB5">
      <w:pPr>
        <w:jc w:val="center"/>
      </w:pPr>
    </w:p>
    <w:p w14:paraId="47FA28FA" w14:textId="6302D4D6" w:rsidR="00211E32" w:rsidRDefault="00211E32" w:rsidP="00D56BB5">
      <w:pPr>
        <w:jc w:val="center"/>
      </w:pPr>
    </w:p>
    <w:p w14:paraId="7EAC03A9" w14:textId="77777777" w:rsidR="00211E32" w:rsidRDefault="00211E32" w:rsidP="00D56BB5">
      <w:pPr>
        <w:jc w:val="center"/>
      </w:pPr>
    </w:p>
    <w:p w14:paraId="2F933C11" w14:textId="3E741551" w:rsidR="00C3332F" w:rsidRDefault="00C3332F" w:rsidP="009F1043">
      <w:pPr>
        <w:jc w:val="center"/>
      </w:pPr>
    </w:p>
    <w:p w14:paraId="5608A74A" w14:textId="77777777" w:rsidR="001C1622" w:rsidRDefault="00C3332F" w:rsidP="00C3332F">
      <w:r>
        <w:tab/>
      </w:r>
      <w:r>
        <w:tab/>
      </w:r>
    </w:p>
    <w:p w14:paraId="0662A6A9" w14:textId="22F0D1BD" w:rsidR="00C3332F" w:rsidRDefault="004222D3" w:rsidP="001C1622">
      <w:pPr>
        <w:ind w:left="1416"/>
        <w:jc w:val="both"/>
      </w:pPr>
      <w:r>
        <w:lastRenderedPageBreak/>
        <w:t>Mit dieser Methode wird ein Item aus der «</w:t>
      </w:r>
      <w:proofErr w:type="spellStart"/>
      <w:r>
        <w:t>itemList</w:t>
      </w:r>
      <w:proofErr w:type="spellEnd"/>
      <w:r>
        <w:t xml:space="preserve">» anhand des </w:t>
      </w:r>
      <w:proofErr w:type="spellStart"/>
      <w:r w:rsidR="00910CBE">
        <w:t>keys</w:t>
      </w:r>
      <w:proofErr w:type="spellEnd"/>
      <w:r w:rsidR="00910CBE">
        <w:t xml:space="preserve">, in dem </w:t>
      </w:r>
      <w:proofErr w:type="spellStart"/>
      <w:r w:rsidR="00910CBE">
        <w:t>dem</w:t>
      </w:r>
      <w:proofErr w:type="spellEnd"/>
      <w:r w:rsidR="00910CBE">
        <w:t xml:space="preserve"> Fall der Name des Items, </w:t>
      </w:r>
      <w:r w:rsidR="00D20DA0">
        <w:t xml:space="preserve">ein Item entfernt, bzw. es wird vom Spieler </w:t>
      </w:r>
      <w:r w:rsidR="001E3416">
        <w:t>Inventar entfernt und dem Raum, in welchem sich der</w:t>
      </w:r>
      <w:r w:rsidR="001C1622">
        <w:t xml:space="preserve"> </w:t>
      </w:r>
      <w:r w:rsidR="001E3416">
        <w:t>Spieler gerade</w:t>
      </w:r>
      <w:r w:rsidR="001C1622">
        <w:t xml:space="preserve"> </w:t>
      </w:r>
      <w:r w:rsidR="001E3416">
        <w:t>befindet,</w:t>
      </w:r>
      <w:r w:rsidR="001C1622">
        <w:t xml:space="preserve"> </w:t>
      </w:r>
      <w:r w:rsidR="001E3416">
        <w:t>übergeben.</w:t>
      </w:r>
      <w:r w:rsidR="00B4295A">
        <w:t xml:space="preserve"> Ausserdem wird hier «</w:t>
      </w:r>
      <w:proofErr w:type="spellStart"/>
      <w:r w:rsidR="00B4295A">
        <w:t>totalItemWeight</w:t>
      </w:r>
      <w:proofErr w:type="spellEnd"/>
      <w:r w:rsidR="00B4295A">
        <w:t>» auf den</w:t>
      </w:r>
      <w:r w:rsidR="001C1622">
        <w:t xml:space="preserve"> </w:t>
      </w:r>
      <w:r w:rsidR="00B4295A">
        <w:t>richtigen</w:t>
      </w:r>
      <w:r w:rsidR="002D3CB6">
        <w:t xml:space="preserve"> wert gesetzt.</w:t>
      </w:r>
    </w:p>
    <w:p w14:paraId="5A3F6DC9" w14:textId="4E638F63" w:rsidR="003C3256" w:rsidRDefault="003C3256" w:rsidP="009F1043">
      <w:pPr>
        <w:jc w:val="center"/>
      </w:pPr>
    </w:p>
    <w:p w14:paraId="74473205" w14:textId="73BE998F" w:rsidR="003C05C6" w:rsidRDefault="003C3256" w:rsidP="003C3256">
      <w:r>
        <w:tab/>
      </w:r>
      <w:r>
        <w:tab/>
      </w:r>
      <w:r w:rsidR="00C3332F">
        <w:rPr>
          <w:noProof/>
        </w:rPr>
        <w:drawing>
          <wp:inline distT="0" distB="0" distL="0" distR="0" wp14:anchorId="68D35A8C" wp14:editId="5DF1FCDB">
            <wp:extent cx="3981819" cy="1469042"/>
            <wp:effectExtent l="0" t="0" r="0" b="44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3636" cy="1502917"/>
                    </a:xfrm>
                    <a:prstGeom prst="rect">
                      <a:avLst/>
                    </a:prstGeom>
                  </pic:spPr>
                </pic:pic>
              </a:graphicData>
            </a:graphic>
          </wp:inline>
        </w:drawing>
      </w:r>
    </w:p>
    <w:p w14:paraId="225F9EF2" w14:textId="4961754B" w:rsidR="003C05C6" w:rsidRDefault="003C05C6" w:rsidP="003C3256"/>
    <w:p w14:paraId="3ADD8DBF" w14:textId="554C0A1B" w:rsidR="003C05C6" w:rsidRDefault="003C05C6" w:rsidP="00C2417F">
      <w:pPr>
        <w:jc w:val="both"/>
      </w:pPr>
      <w:r>
        <w:tab/>
      </w:r>
      <w:r>
        <w:tab/>
      </w:r>
      <w:r w:rsidR="00BB31E4">
        <w:t xml:space="preserve">Hier wieder in der Game Klasse, haben wir </w:t>
      </w:r>
      <w:r w:rsidR="008261E0">
        <w:t>die Methode «</w:t>
      </w:r>
      <w:proofErr w:type="spellStart"/>
      <w:r w:rsidR="008261E0">
        <w:t>takeItem</w:t>
      </w:r>
      <w:proofErr w:type="spellEnd"/>
      <w:r w:rsidR="008261E0">
        <w:t xml:space="preserve">» </w:t>
      </w:r>
      <w:r w:rsidR="008261E0">
        <w:tab/>
      </w:r>
      <w:r w:rsidR="008261E0">
        <w:tab/>
      </w:r>
      <w:r w:rsidR="008261E0">
        <w:tab/>
      </w:r>
      <w:r w:rsidR="008261E0">
        <w:t>implementiert</w:t>
      </w:r>
      <w:r w:rsidR="005D3752">
        <w:t xml:space="preserve">, welche jedes Mal aufgerufen wird, wenn der User den </w:t>
      </w:r>
      <w:r w:rsidR="005D3752">
        <w:tab/>
      </w:r>
      <w:r w:rsidR="005D3752">
        <w:tab/>
      </w:r>
      <w:r w:rsidR="005D3752">
        <w:tab/>
      </w:r>
      <w:r w:rsidR="005D3752">
        <w:t>Command</w:t>
      </w:r>
      <w:r w:rsidR="005D3752">
        <w:t xml:space="preserve"> «</w:t>
      </w:r>
      <w:proofErr w:type="spellStart"/>
      <w:r w:rsidR="005D3752">
        <w:t>take</w:t>
      </w:r>
      <w:proofErr w:type="spellEnd"/>
      <w:r w:rsidR="005D3752">
        <w:t>»</w:t>
      </w:r>
      <w:r w:rsidR="00EB11BA">
        <w:t xml:space="preserve"> eingibt. In der </w:t>
      </w:r>
      <w:proofErr w:type="spellStart"/>
      <w:r w:rsidR="00EB11BA">
        <w:t>HashMap</w:t>
      </w:r>
      <w:proofErr w:type="spellEnd"/>
      <w:r w:rsidR="00EB11BA">
        <w:t xml:space="preserve"> «</w:t>
      </w:r>
      <w:proofErr w:type="spellStart"/>
      <w:r w:rsidR="00EB11BA">
        <w:t>currentItems</w:t>
      </w:r>
      <w:proofErr w:type="spellEnd"/>
      <w:r w:rsidR="00EB11BA">
        <w:t>» werden</w:t>
      </w:r>
      <w:r w:rsidR="008A78A9">
        <w:t>,</w:t>
      </w:r>
      <w:r w:rsidR="00EB11BA">
        <w:t xml:space="preserve"> a</w:t>
      </w:r>
      <w:r w:rsidR="008A78A9">
        <w:t>nhand</w:t>
      </w:r>
      <w:r w:rsidR="008A78A9">
        <w:tab/>
      </w:r>
      <w:r w:rsidR="008A78A9">
        <w:tab/>
        <w:t>der Methode «</w:t>
      </w:r>
      <w:proofErr w:type="spellStart"/>
      <w:r w:rsidR="008A78A9">
        <w:t>getItems</w:t>
      </w:r>
      <w:proofErr w:type="spellEnd"/>
      <w:r w:rsidR="008A78A9">
        <w:t xml:space="preserve">» </w:t>
      </w:r>
      <w:r w:rsidR="00ED6449">
        <w:t xml:space="preserve">die Items welche sich in dem Raum, in welchem man </w:t>
      </w:r>
      <w:r w:rsidR="003E309E">
        <w:tab/>
      </w:r>
      <w:r w:rsidR="003E309E">
        <w:tab/>
      </w:r>
      <w:r w:rsidR="003E309E">
        <w:t>sich gerade befindet, gespeichert.</w:t>
      </w:r>
      <w:r w:rsidR="003E309E">
        <w:t xml:space="preserve"> Dann wird über diese Items </w:t>
      </w:r>
      <w:proofErr w:type="spellStart"/>
      <w:r w:rsidR="003E309E">
        <w:t>gemappt</w:t>
      </w:r>
      <w:proofErr w:type="spellEnd"/>
      <w:r w:rsidR="003E309E">
        <w:t xml:space="preserve">. </w:t>
      </w:r>
      <w:r w:rsidR="00257766">
        <w:t xml:space="preserve">Und </w:t>
      </w:r>
      <w:r w:rsidR="00C2417F">
        <w:tab/>
      </w:r>
      <w:r w:rsidR="00C2417F">
        <w:tab/>
      </w:r>
      <w:r w:rsidR="00257766">
        <w:t xml:space="preserve">falls das </w:t>
      </w:r>
      <w:r w:rsidR="00DB64F3">
        <w:t>jetzige</w:t>
      </w:r>
      <w:r w:rsidR="00257766">
        <w:t xml:space="preserve"> Gewicht des Spielers nicht über 100 ist und das 2 Word im</w:t>
      </w:r>
      <w:r w:rsidR="00AC21EE">
        <w:t xml:space="preserve"> </w:t>
      </w:r>
      <w:r w:rsidR="00C2417F">
        <w:tab/>
      </w:r>
      <w:r w:rsidR="00C2417F">
        <w:tab/>
      </w:r>
      <w:r w:rsidR="00AC21EE">
        <w:t xml:space="preserve">User Command gleich </w:t>
      </w:r>
      <w:r w:rsidR="00047132">
        <w:t>ist,</w:t>
      </w:r>
      <w:r w:rsidR="00AC21EE">
        <w:t xml:space="preserve"> wie der Name eines Items, welches sich gerade in </w:t>
      </w:r>
      <w:r w:rsidR="00C2417F">
        <w:tab/>
      </w:r>
      <w:r w:rsidR="00C2417F">
        <w:tab/>
      </w:r>
      <w:r w:rsidR="00AC21EE">
        <w:t>diesem Raum befindet</w:t>
      </w:r>
      <w:r w:rsidR="00DB64F3">
        <w:t xml:space="preserve">, wird dieses Item aus der Raum </w:t>
      </w:r>
      <w:r w:rsidR="0055593D">
        <w:t>«</w:t>
      </w:r>
      <w:proofErr w:type="spellStart"/>
      <w:r w:rsidR="00DB64F3">
        <w:t>itemList</w:t>
      </w:r>
      <w:proofErr w:type="spellEnd"/>
      <w:r w:rsidR="00DB64F3">
        <w:t>»</w:t>
      </w:r>
      <w:r w:rsidR="0055593D">
        <w:t xml:space="preserve"> </w:t>
      </w:r>
      <w:proofErr w:type="spellStart"/>
      <w:r w:rsidR="0055593D">
        <w:t>HashMap</w:t>
      </w:r>
      <w:proofErr w:type="spellEnd"/>
      <w:r w:rsidR="0055593D">
        <w:t xml:space="preserve"> </w:t>
      </w:r>
      <w:r w:rsidR="00C2417F">
        <w:tab/>
      </w:r>
      <w:r w:rsidR="00C2417F">
        <w:tab/>
      </w:r>
      <w:r w:rsidR="0055593D">
        <w:t xml:space="preserve">entfernt und der </w:t>
      </w:r>
      <w:proofErr w:type="spellStart"/>
      <w:r w:rsidR="0055593D">
        <w:t>Inventory</w:t>
      </w:r>
      <w:proofErr w:type="spellEnd"/>
      <w:r w:rsidR="0055593D">
        <w:t xml:space="preserve"> «</w:t>
      </w:r>
      <w:proofErr w:type="spellStart"/>
      <w:r w:rsidR="0055593D">
        <w:t>itemList</w:t>
      </w:r>
      <w:proofErr w:type="spellEnd"/>
      <w:r w:rsidR="0055593D">
        <w:t>»</w:t>
      </w:r>
      <w:r w:rsidR="00C2417F">
        <w:t xml:space="preserve"> hinzugefügt.</w:t>
      </w:r>
    </w:p>
    <w:p w14:paraId="020C78B8" w14:textId="337FCAC4" w:rsidR="005C5581" w:rsidRDefault="005C5581" w:rsidP="00C2417F">
      <w:pPr>
        <w:jc w:val="both"/>
      </w:pPr>
    </w:p>
    <w:p w14:paraId="48928338" w14:textId="7797117D" w:rsidR="005C5581" w:rsidRDefault="005C5581" w:rsidP="000B5DE8">
      <w:pPr>
        <w:ind w:left="1416" w:firstLine="4"/>
        <w:jc w:val="both"/>
      </w:pPr>
      <w:r>
        <w:t xml:space="preserve">Damit man auch sieht, </w:t>
      </w:r>
      <w:r w:rsidR="000B5DE8">
        <w:t xml:space="preserve">was sich gerade im Spieler-Inventar befindet, wird die Methode </w:t>
      </w:r>
      <w:r w:rsidR="00047132">
        <w:t>«</w:t>
      </w:r>
      <w:proofErr w:type="spellStart"/>
      <w:r w:rsidR="00047132">
        <w:t>showItems</w:t>
      </w:r>
      <w:proofErr w:type="spellEnd"/>
      <w:r w:rsidR="00047132">
        <w:t>» von vorhin aufgerufen.</w:t>
      </w:r>
      <w:r w:rsidR="000B5DE8">
        <w:t xml:space="preserve"> </w:t>
      </w:r>
    </w:p>
    <w:p w14:paraId="534C1A29" w14:textId="3E459303" w:rsidR="003C05C6" w:rsidRDefault="003C05C6" w:rsidP="003C3256">
      <w:r>
        <w:tab/>
      </w:r>
      <w:r>
        <w:tab/>
      </w:r>
    </w:p>
    <w:p w14:paraId="3C20716C" w14:textId="6A0254A8" w:rsidR="00882211" w:rsidRDefault="001E5BA1" w:rsidP="001E5BA1">
      <w:pPr>
        <w:jc w:val="center"/>
      </w:pPr>
      <w:r>
        <w:rPr>
          <w:noProof/>
        </w:rPr>
        <w:drawing>
          <wp:inline distT="0" distB="0" distL="0" distR="0" wp14:anchorId="22F0D317" wp14:editId="29DA0CD3">
            <wp:extent cx="3996067" cy="2418696"/>
            <wp:effectExtent l="0" t="0" r="4445" b="0"/>
            <wp:docPr id="19" name="Grafik 19"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reenshot, Monitor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72849" cy="2465170"/>
                    </a:xfrm>
                    <a:prstGeom prst="rect">
                      <a:avLst/>
                    </a:prstGeom>
                  </pic:spPr>
                </pic:pic>
              </a:graphicData>
            </a:graphic>
          </wp:inline>
        </w:drawing>
      </w:r>
    </w:p>
    <w:p w14:paraId="22B59033" w14:textId="5E1BF173" w:rsidR="003A08B0" w:rsidRDefault="003A08B0" w:rsidP="001E5BA1">
      <w:pPr>
        <w:jc w:val="center"/>
      </w:pPr>
    </w:p>
    <w:p w14:paraId="710AA862" w14:textId="40EAAF1D" w:rsidR="002420FA" w:rsidRDefault="002420FA" w:rsidP="001E5BA1">
      <w:pPr>
        <w:jc w:val="center"/>
      </w:pPr>
    </w:p>
    <w:p w14:paraId="064CBA97" w14:textId="489ED82B" w:rsidR="002420FA" w:rsidRDefault="002420FA" w:rsidP="001E5BA1">
      <w:pPr>
        <w:jc w:val="center"/>
      </w:pPr>
    </w:p>
    <w:p w14:paraId="10D7D4FF" w14:textId="6F273321" w:rsidR="002420FA" w:rsidRDefault="002420FA" w:rsidP="001E5BA1">
      <w:pPr>
        <w:jc w:val="center"/>
      </w:pPr>
    </w:p>
    <w:p w14:paraId="4DE17D63" w14:textId="24E3057C" w:rsidR="00EA2652" w:rsidRDefault="00C735B9" w:rsidP="00087E03">
      <w:pPr>
        <w:ind w:left="1416" w:firstLine="4"/>
      </w:pPr>
      <w:r>
        <w:lastRenderedPageBreak/>
        <w:t>Die Methode «</w:t>
      </w:r>
      <w:proofErr w:type="spellStart"/>
      <w:r w:rsidR="00EA2652">
        <w:t>drop</w:t>
      </w:r>
      <w:r>
        <w:t>Item</w:t>
      </w:r>
      <w:proofErr w:type="spellEnd"/>
      <w:r>
        <w:t xml:space="preserve">» ist </w:t>
      </w:r>
      <w:r w:rsidR="00C6258E">
        <w:t xml:space="preserve">dafür zuständig, dass </w:t>
      </w:r>
      <w:r w:rsidR="00087E03">
        <w:t>I</w:t>
      </w:r>
      <w:r w:rsidR="00C6258E">
        <w:t>tems aus dem</w:t>
      </w:r>
      <w:r w:rsidR="00087E03">
        <w:t xml:space="preserve"> Inventar entfernt und einem Raum </w:t>
      </w:r>
      <w:r w:rsidR="00390A94">
        <w:t>hinzugefügt</w:t>
      </w:r>
      <w:r w:rsidR="00087E03">
        <w:t xml:space="preserve"> werden kann.</w:t>
      </w:r>
      <w:r w:rsidR="00C6258E">
        <w:t xml:space="preserve"> </w:t>
      </w:r>
      <w:r w:rsidR="00390A94">
        <w:t xml:space="preserve">Im </w:t>
      </w:r>
      <w:r w:rsidR="002602C3">
        <w:t>Prinzip</w:t>
      </w:r>
      <w:r w:rsidR="009B0238">
        <w:t xml:space="preserve"> wird genau dasselbe wie in der </w:t>
      </w:r>
      <w:r w:rsidR="00332065">
        <w:t>«</w:t>
      </w:r>
      <w:proofErr w:type="spellStart"/>
      <w:r w:rsidR="00332065">
        <w:t>takeItem</w:t>
      </w:r>
      <w:proofErr w:type="spellEnd"/>
      <w:r w:rsidR="00332065">
        <w:t xml:space="preserve">» Methode gemacht nur umgekehrt. Der Ablauf ist dabei derselbe. Aus der Inventar </w:t>
      </w:r>
      <w:proofErr w:type="spellStart"/>
      <w:r w:rsidR="00332065">
        <w:t>HashMap</w:t>
      </w:r>
      <w:proofErr w:type="spellEnd"/>
      <w:r w:rsidR="00332065">
        <w:t xml:space="preserve"> wird das Item entfernt und der Raum </w:t>
      </w:r>
      <w:proofErr w:type="spellStart"/>
      <w:r w:rsidR="00332065">
        <w:t>HashMap</w:t>
      </w:r>
      <w:proofErr w:type="spellEnd"/>
      <w:r w:rsidR="00332065">
        <w:t xml:space="preserve"> wird das Item </w:t>
      </w:r>
      <w:r w:rsidR="00EF1C7E">
        <w:t xml:space="preserve">hinzugefügt. </w:t>
      </w:r>
    </w:p>
    <w:p w14:paraId="42FE6C31" w14:textId="77777777" w:rsidR="00087E03" w:rsidRDefault="00087E03" w:rsidP="00087E03">
      <w:pPr>
        <w:ind w:left="1416" w:firstLine="4"/>
      </w:pPr>
    </w:p>
    <w:p w14:paraId="49F1ECF0" w14:textId="34561A46" w:rsidR="002420FA" w:rsidRDefault="00FE7E04" w:rsidP="00C735B9">
      <w:pPr>
        <w:jc w:val="center"/>
      </w:pPr>
      <w:r>
        <w:rPr>
          <w:noProof/>
        </w:rPr>
        <w:drawing>
          <wp:inline distT="0" distB="0" distL="0" distR="0" wp14:anchorId="68D6C319" wp14:editId="33C45767">
            <wp:extent cx="3946112" cy="2642486"/>
            <wp:effectExtent l="0" t="0" r="381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6879" cy="2683178"/>
                    </a:xfrm>
                    <a:prstGeom prst="rect">
                      <a:avLst/>
                    </a:prstGeom>
                  </pic:spPr>
                </pic:pic>
              </a:graphicData>
            </a:graphic>
          </wp:inline>
        </w:drawing>
      </w:r>
    </w:p>
    <w:p w14:paraId="12398D40" w14:textId="72F2BBA8" w:rsidR="00EF1C7E" w:rsidRDefault="00EF1C7E" w:rsidP="00EF1C7E"/>
    <w:p w14:paraId="65160108" w14:textId="7DE8EF2A" w:rsidR="00EF1C7E" w:rsidRDefault="00EF1C7E" w:rsidP="00EF1C7E">
      <w:r>
        <w:tab/>
      </w:r>
      <w:r>
        <w:tab/>
      </w:r>
    </w:p>
    <w:p w14:paraId="6C2C1CBC" w14:textId="423FAF30" w:rsidR="00EF1C7E" w:rsidRDefault="00EF1C7E" w:rsidP="00EF1C7E">
      <w:pPr>
        <w:rPr>
          <w:color w:val="FF0000"/>
        </w:rPr>
      </w:pPr>
      <w:r>
        <w:tab/>
      </w:r>
      <w:r>
        <w:tab/>
      </w:r>
    </w:p>
    <w:p w14:paraId="6BEC9BF0" w14:textId="413D5A57" w:rsidR="00EA2652" w:rsidRPr="00EF1C7E" w:rsidRDefault="00EF1C7E" w:rsidP="001C1622">
      <w:pPr>
        <w:ind w:left="1416"/>
        <w:rPr>
          <w:color w:val="FF0000"/>
        </w:rPr>
      </w:pPr>
      <w:r>
        <w:rPr>
          <w:color w:val="FF0000"/>
        </w:rPr>
        <w:t>Info: Mancher Code könnte sich in der Zwischenzeit verändert haben, denn die Doku wurde während der Entwicklung der Methoden erstellt. Es werden wahrscheinlich noch einige Verbesserungen am Code stattfinden.</w:t>
      </w:r>
    </w:p>
    <w:sectPr w:rsidR="00EA2652" w:rsidRPr="00EF1C7E">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BDA9C" w14:textId="77777777" w:rsidR="00D06939" w:rsidRDefault="00D06939" w:rsidP="00C947EE">
      <w:r>
        <w:separator/>
      </w:r>
    </w:p>
  </w:endnote>
  <w:endnote w:type="continuationSeparator" w:id="0">
    <w:p w14:paraId="2B8D6085" w14:textId="77777777" w:rsidR="00D06939" w:rsidRDefault="00D06939" w:rsidP="00C9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CFA8" w14:textId="77777777" w:rsidR="009F626E" w:rsidRPr="009F626E" w:rsidRDefault="009F626E" w:rsidP="009F626E">
    <w:pPr>
      <w:pBdr>
        <w:top w:val="nil"/>
        <w:left w:val="nil"/>
        <w:bottom w:val="nil"/>
        <w:right w:val="nil"/>
        <w:between w:val="nil"/>
      </w:pBdr>
      <w:tabs>
        <w:tab w:val="center" w:pos="4536"/>
        <w:tab w:val="right" w:pos="9072"/>
      </w:tabs>
      <w:rPr>
        <w:rFonts w:ascii="Calibri" w:eastAsia="Calibri" w:hAnsi="Calibri" w:cs="Calibri"/>
        <w:color w:val="000000"/>
      </w:rPr>
    </w:pPr>
    <w:proofErr w:type="spellStart"/>
    <w:r w:rsidRPr="009F626E">
      <w:rPr>
        <w:rFonts w:ascii="Calibri" w:eastAsia="Calibri" w:hAnsi="Calibri" w:cs="Calibri"/>
        <w:color w:val="000000"/>
      </w:rPr>
      <w:t>Zork</w:t>
    </w:r>
    <w:proofErr w:type="spellEnd"/>
    <w:r w:rsidRPr="009F626E">
      <w:rPr>
        <w:rFonts w:ascii="Calibri" w:eastAsia="Calibri" w:hAnsi="Calibri" w:cs="Calibri"/>
        <w:color w:val="000000"/>
      </w:rPr>
      <w:t xml:space="preserve"> 2–Game Projekt</w:t>
    </w:r>
  </w:p>
  <w:p w14:paraId="6D6569D9" w14:textId="44F0F2AA" w:rsidR="00C947EE" w:rsidRPr="00C947EE" w:rsidRDefault="00C947EE" w:rsidP="00C947EE">
    <w:pPr>
      <w:pBdr>
        <w:top w:val="nil"/>
        <w:left w:val="nil"/>
        <w:bottom w:val="nil"/>
        <w:right w:val="nil"/>
        <w:between w:val="nil"/>
      </w:pBdr>
      <w:tabs>
        <w:tab w:val="center" w:pos="4536"/>
        <w:tab w:val="right" w:pos="9072"/>
      </w:tabs>
      <w:rPr>
        <w:color w:val="000000"/>
      </w:rPr>
    </w:pPr>
    <w:r w:rsidRPr="009F626E">
      <w:rPr>
        <w:rFonts w:ascii="Calibri" w:eastAsia="Calibri" w:hAnsi="Calibri" w:cs="Calibri"/>
        <w:color w:val="000000"/>
        <w:lang w:val="en-US"/>
      </w:rPr>
      <w:t>BBW</w:t>
    </w:r>
    <w:r w:rsidR="009F626E" w:rsidRPr="009F626E">
      <w:rPr>
        <w:rFonts w:ascii="Calibri" w:eastAsia="Calibri" w:hAnsi="Calibri" w:cs="Calibri"/>
        <w:color w:val="000000"/>
        <w:lang w:val="en-US"/>
      </w:rPr>
      <w:t xml:space="preserve">, H. </w:t>
    </w:r>
    <w:proofErr w:type="spellStart"/>
    <w:proofErr w:type="gramStart"/>
    <w:r w:rsidR="009F626E" w:rsidRPr="009F626E">
      <w:rPr>
        <w:rFonts w:ascii="Calibri" w:eastAsia="Calibri" w:hAnsi="Calibri" w:cs="Calibri"/>
        <w:color w:val="000000"/>
        <w:lang w:val="en-US"/>
      </w:rPr>
      <w:t>Canmaya</w:t>
    </w:r>
    <w:proofErr w:type="spellEnd"/>
    <w:r w:rsidRPr="009F626E">
      <w:rPr>
        <w:rFonts w:ascii="Calibri" w:eastAsia="Calibri" w:hAnsi="Calibri" w:cs="Calibri"/>
        <w:color w:val="000000"/>
        <w:lang w:val="en-US"/>
      </w:rPr>
      <w:t xml:space="preserve">  L.</w:t>
    </w:r>
    <w:proofErr w:type="gramEnd"/>
    <w:r w:rsidRPr="009F626E">
      <w:rPr>
        <w:rFonts w:ascii="Calibri" w:eastAsia="Calibri" w:hAnsi="Calibri" w:cs="Calibri"/>
        <w:color w:val="000000"/>
        <w:lang w:val="en-US"/>
      </w:rPr>
      <w:t xml:space="preserve"> Mock / </w:t>
    </w:r>
    <w:r w:rsidR="009F626E">
      <w:rPr>
        <w:rFonts w:ascii="Calibri" w:eastAsia="Calibri" w:hAnsi="Calibri" w:cs="Calibri"/>
        <w:color w:val="000000"/>
        <w:lang w:val="en-US"/>
      </w:rPr>
      <w:t>23</w:t>
    </w:r>
    <w:r w:rsidRPr="009F626E">
      <w:rPr>
        <w:rFonts w:ascii="Calibri" w:eastAsia="Calibri" w:hAnsi="Calibri" w:cs="Calibri"/>
        <w:color w:val="000000"/>
        <w:lang w:val="en-US"/>
      </w:rPr>
      <w:t xml:space="preserve">. </w:t>
    </w:r>
    <w:r w:rsidR="009F626E">
      <w:rPr>
        <w:rFonts w:ascii="Calibri" w:eastAsia="Calibri" w:hAnsi="Calibri" w:cs="Calibri"/>
        <w:color w:val="000000"/>
      </w:rPr>
      <w:t>Januar</w:t>
    </w:r>
    <w:r>
      <w:rPr>
        <w:rFonts w:ascii="Calibri" w:eastAsia="Calibri" w:hAnsi="Calibri" w:cs="Calibri"/>
        <w:color w:val="000000"/>
      </w:rPr>
      <w:t xml:space="preserve"> 202</w:t>
    </w:r>
    <w:r w:rsidR="009F626E">
      <w:rPr>
        <w:rFonts w:ascii="Calibri" w:eastAsia="Calibri" w:hAnsi="Calibri" w:cs="Calibri"/>
        <w:color w:val="00000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8F084" w14:textId="77777777" w:rsidR="00D06939" w:rsidRDefault="00D06939" w:rsidP="00C947EE">
      <w:r>
        <w:separator/>
      </w:r>
    </w:p>
  </w:footnote>
  <w:footnote w:type="continuationSeparator" w:id="0">
    <w:p w14:paraId="32A0B31A" w14:textId="77777777" w:rsidR="00D06939" w:rsidRDefault="00D06939" w:rsidP="00C94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8344" w14:textId="77777777" w:rsidR="00C947EE" w:rsidRDefault="00C947EE" w:rsidP="00C947EE">
    <w:pPr>
      <w:widowControl w:val="0"/>
      <w:pBdr>
        <w:top w:val="nil"/>
        <w:left w:val="nil"/>
        <w:bottom w:val="nil"/>
        <w:right w:val="nil"/>
        <w:between w:val="nil"/>
      </w:pBdr>
      <w:spacing w:line="276" w:lineRule="auto"/>
    </w:pPr>
  </w:p>
  <w:tbl>
    <w:tblPr>
      <w:tblW w:w="9993" w:type="dxa"/>
      <w:tblInd w:w="-475" w:type="dxa"/>
      <w:tblLayout w:type="fixed"/>
      <w:tblLook w:val="0000" w:firstRow="0" w:lastRow="0" w:firstColumn="0" w:lastColumn="0" w:noHBand="0" w:noVBand="0"/>
    </w:tblPr>
    <w:tblGrid>
      <w:gridCol w:w="1488"/>
      <w:gridCol w:w="6804"/>
      <w:gridCol w:w="1701"/>
    </w:tblGrid>
    <w:tr w:rsidR="00C947EE" w14:paraId="62E9A137" w14:textId="77777777" w:rsidTr="00C947EE">
      <w:trPr>
        <w:trHeight w:val="720"/>
      </w:trPr>
      <w:tc>
        <w:tcPr>
          <w:tcW w:w="1488" w:type="dxa"/>
          <w:tcBorders>
            <w:top w:val="single" w:sz="6" w:space="0" w:color="000000"/>
            <w:left w:val="single" w:sz="6" w:space="0" w:color="000000"/>
            <w:bottom w:val="single" w:sz="6" w:space="0" w:color="000000"/>
            <w:right w:val="single" w:sz="6" w:space="0" w:color="000000"/>
          </w:tcBorders>
        </w:tcPr>
        <w:p w14:paraId="79349AF2" w14:textId="77777777" w:rsidR="00C947EE" w:rsidRDefault="00C947EE" w:rsidP="00C947EE">
          <w:pPr>
            <w:pBdr>
              <w:top w:val="nil"/>
              <w:left w:val="nil"/>
              <w:bottom w:val="nil"/>
              <w:right w:val="nil"/>
              <w:between w:val="nil"/>
            </w:pBdr>
            <w:spacing w:before="48"/>
            <w:jc w:val="center"/>
            <w:rPr>
              <w:rFonts w:ascii="Arial" w:eastAsia="Arial" w:hAnsi="Arial" w:cs="Arial"/>
              <w:b/>
              <w:color w:val="000000"/>
              <w:sz w:val="28"/>
              <w:szCs w:val="28"/>
            </w:rPr>
          </w:pPr>
          <w:r>
            <w:rPr>
              <w:noProof/>
            </w:rPr>
            <w:drawing>
              <wp:anchor distT="0" distB="0" distL="114300" distR="114300" simplePos="0" relativeHeight="251659264" behindDoc="0" locked="0" layoutInCell="1" hidden="0" allowOverlap="1" wp14:anchorId="4A8E3824" wp14:editId="4D0C9305">
                <wp:simplePos x="0" y="0"/>
                <wp:positionH relativeFrom="column">
                  <wp:posOffset>67311</wp:posOffset>
                </wp:positionH>
                <wp:positionV relativeFrom="paragraph">
                  <wp:posOffset>5080</wp:posOffset>
                </wp:positionV>
                <wp:extent cx="751840" cy="4254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1840" cy="425450"/>
                        </a:xfrm>
                        <a:prstGeom prst="rect">
                          <a:avLst/>
                        </a:prstGeom>
                        <a:ln/>
                      </pic:spPr>
                    </pic:pic>
                  </a:graphicData>
                </a:graphic>
              </wp:anchor>
            </w:drawing>
          </w:r>
        </w:p>
      </w:tc>
      <w:tc>
        <w:tcPr>
          <w:tcW w:w="6804" w:type="dxa"/>
          <w:tcBorders>
            <w:top w:val="single" w:sz="6" w:space="0" w:color="000000"/>
            <w:left w:val="single" w:sz="6" w:space="0" w:color="000000"/>
            <w:bottom w:val="single" w:sz="6" w:space="0" w:color="000000"/>
            <w:right w:val="single" w:sz="6" w:space="0" w:color="000000"/>
          </w:tcBorders>
        </w:tcPr>
        <w:p w14:paraId="72292E8C" w14:textId="77777777" w:rsidR="00C947EE" w:rsidRDefault="00C947EE" w:rsidP="00C947EE">
          <w:pPr>
            <w:pBdr>
              <w:top w:val="nil"/>
              <w:left w:val="nil"/>
              <w:bottom w:val="nil"/>
              <w:right w:val="nil"/>
              <w:between w:val="nil"/>
            </w:pBdr>
            <w:tabs>
              <w:tab w:val="center" w:pos="4536"/>
              <w:tab w:val="right" w:pos="9072"/>
            </w:tabs>
            <w:rPr>
              <w:rFonts w:ascii="Verdana" w:eastAsia="Verdana" w:hAnsi="Verdana" w:cs="Verdana"/>
              <w:b/>
              <w:color w:val="000000"/>
            </w:rPr>
          </w:pPr>
          <w:r>
            <w:rPr>
              <w:rFonts w:ascii="Verdana" w:eastAsia="Verdana" w:hAnsi="Verdana" w:cs="Verdana"/>
              <w:b/>
              <w:color w:val="000000"/>
            </w:rPr>
            <w:t xml:space="preserve"> 5IA20b</w:t>
          </w:r>
        </w:p>
        <w:p w14:paraId="7431FF1B" w14:textId="77777777" w:rsidR="009F626E" w:rsidRPr="009F626E" w:rsidRDefault="009F626E" w:rsidP="009F626E">
          <w:pPr>
            <w:pBdr>
              <w:top w:val="nil"/>
              <w:left w:val="nil"/>
              <w:bottom w:val="nil"/>
              <w:right w:val="nil"/>
              <w:between w:val="nil"/>
            </w:pBdr>
            <w:tabs>
              <w:tab w:val="center" w:pos="4536"/>
              <w:tab w:val="right" w:pos="9072"/>
            </w:tabs>
            <w:rPr>
              <w:rFonts w:ascii="Verdana" w:eastAsia="Verdana" w:hAnsi="Verdana" w:cs="Verdana"/>
              <w:color w:val="000000"/>
            </w:rPr>
          </w:pPr>
          <w:proofErr w:type="spellStart"/>
          <w:r w:rsidRPr="009F626E">
            <w:rPr>
              <w:rFonts w:ascii="Verdana" w:eastAsia="Verdana" w:hAnsi="Verdana" w:cs="Verdana"/>
              <w:color w:val="000000"/>
            </w:rPr>
            <w:t>Zork</w:t>
          </w:r>
          <w:proofErr w:type="spellEnd"/>
          <w:r w:rsidRPr="009F626E">
            <w:rPr>
              <w:rFonts w:ascii="Verdana" w:eastAsia="Verdana" w:hAnsi="Verdana" w:cs="Verdana"/>
              <w:color w:val="000000"/>
            </w:rPr>
            <w:t xml:space="preserve"> 2–Game Projekt</w:t>
          </w:r>
        </w:p>
        <w:p w14:paraId="30EB9BC9" w14:textId="6BF369E2" w:rsidR="00C947EE" w:rsidRDefault="00C947EE" w:rsidP="00C947EE">
          <w:pPr>
            <w:pBdr>
              <w:top w:val="nil"/>
              <w:left w:val="nil"/>
              <w:bottom w:val="nil"/>
              <w:right w:val="nil"/>
              <w:between w:val="nil"/>
            </w:pBdr>
            <w:tabs>
              <w:tab w:val="center" w:pos="4536"/>
              <w:tab w:val="right" w:pos="9072"/>
            </w:tabs>
            <w:rPr>
              <w:rFonts w:ascii="Verdana" w:eastAsia="Verdana" w:hAnsi="Verdana" w:cs="Verdana"/>
              <w:color w:val="000000"/>
            </w:rPr>
          </w:pPr>
        </w:p>
      </w:tc>
      <w:tc>
        <w:tcPr>
          <w:tcW w:w="1701" w:type="dxa"/>
          <w:tcBorders>
            <w:top w:val="single" w:sz="6" w:space="0" w:color="000000"/>
            <w:left w:val="single" w:sz="6" w:space="0" w:color="000000"/>
            <w:bottom w:val="single" w:sz="6" w:space="0" w:color="000000"/>
            <w:right w:val="single" w:sz="6" w:space="0" w:color="000000"/>
          </w:tcBorders>
        </w:tcPr>
        <w:p w14:paraId="59C42949" w14:textId="77777777" w:rsidR="00C947EE" w:rsidRDefault="00C947EE" w:rsidP="00C947EE">
          <w:pPr>
            <w:pBdr>
              <w:top w:val="nil"/>
              <w:left w:val="nil"/>
              <w:bottom w:val="nil"/>
              <w:right w:val="nil"/>
              <w:between w:val="nil"/>
            </w:pBdr>
            <w:tabs>
              <w:tab w:val="center" w:pos="4252"/>
              <w:tab w:val="right" w:pos="8504"/>
            </w:tabs>
            <w:spacing w:before="48" w:after="72"/>
            <w:jc w:val="center"/>
            <w:rPr>
              <w:rFonts w:ascii="Arial" w:eastAsia="Arial" w:hAnsi="Arial" w:cs="Arial"/>
              <w:color w:val="000000"/>
            </w:rPr>
          </w:pPr>
          <w:r>
            <w:rPr>
              <w:rFonts w:ascii="Arial" w:eastAsia="Arial" w:hAnsi="Arial" w:cs="Arial"/>
              <w:color w:val="000000"/>
            </w:rPr>
            <w:br/>
            <w:t xml:space="preserve">_ </w:t>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 _</w:t>
          </w:r>
        </w:p>
        <w:p w14:paraId="5570C95C" w14:textId="77777777" w:rsidR="00C947EE" w:rsidRDefault="00C947EE" w:rsidP="00C947EE">
          <w:pPr>
            <w:pBdr>
              <w:top w:val="nil"/>
              <w:left w:val="nil"/>
              <w:bottom w:val="nil"/>
              <w:right w:val="nil"/>
              <w:between w:val="nil"/>
            </w:pBdr>
            <w:tabs>
              <w:tab w:val="center" w:pos="4252"/>
              <w:tab w:val="right" w:pos="8504"/>
            </w:tabs>
            <w:spacing w:before="48" w:after="72"/>
            <w:jc w:val="right"/>
            <w:rPr>
              <w:rFonts w:ascii="Arial" w:eastAsia="Arial" w:hAnsi="Arial" w:cs="Arial"/>
              <w:color w:val="000000"/>
              <w:sz w:val="20"/>
              <w:szCs w:val="20"/>
            </w:rPr>
          </w:pPr>
          <w:r>
            <w:rPr>
              <w:rFonts w:ascii="Arial" w:eastAsia="Arial" w:hAnsi="Arial" w:cs="Arial"/>
              <w:color w:val="000000"/>
            </w:rPr>
            <w:t xml:space="preserve">    </w:t>
          </w:r>
        </w:p>
      </w:tc>
    </w:tr>
  </w:tbl>
  <w:p w14:paraId="37DAB02B" w14:textId="77777777" w:rsidR="00C947EE" w:rsidRPr="00C947EE" w:rsidRDefault="00C947EE" w:rsidP="00C947E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E56E1"/>
    <w:multiLevelType w:val="hybridMultilevel"/>
    <w:tmpl w:val="22800EFA"/>
    <w:lvl w:ilvl="0" w:tplc="0407000F">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A62227"/>
    <w:multiLevelType w:val="hybridMultilevel"/>
    <w:tmpl w:val="13B2F8B6"/>
    <w:lvl w:ilvl="0" w:tplc="B6AEB11C">
      <w:start w:val="2"/>
      <w:numFmt w:val="bullet"/>
      <w:lvlText w:val="-"/>
      <w:lvlJc w:val="left"/>
      <w:pPr>
        <w:ind w:left="2136" w:hanging="360"/>
      </w:pPr>
      <w:rPr>
        <w:rFonts w:ascii="Calibri" w:eastAsiaTheme="minorHAnsi" w:hAnsi="Calibri" w:cs="Calibri" w:hint="default"/>
      </w:rPr>
    </w:lvl>
    <w:lvl w:ilvl="1" w:tplc="04070003">
      <w:start w:val="1"/>
      <w:numFmt w:val="bullet"/>
      <w:lvlText w:val="o"/>
      <w:lvlJc w:val="left"/>
      <w:pPr>
        <w:ind w:left="2856" w:hanging="360"/>
      </w:pPr>
      <w:rPr>
        <w:rFonts w:ascii="Courier New" w:hAnsi="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2" w15:restartNumberingAfterBreak="0">
    <w:nsid w:val="330D300B"/>
    <w:multiLevelType w:val="hybridMultilevel"/>
    <w:tmpl w:val="0FFA4FF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673154D"/>
    <w:multiLevelType w:val="hybridMultilevel"/>
    <w:tmpl w:val="E03CEC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E5326D0"/>
    <w:multiLevelType w:val="hybridMultilevel"/>
    <w:tmpl w:val="5DEA6046"/>
    <w:lvl w:ilvl="0" w:tplc="04070001">
      <w:start w:val="1"/>
      <w:numFmt w:val="bullet"/>
      <w:lvlText w:val=""/>
      <w:lvlJc w:val="left"/>
      <w:pPr>
        <w:ind w:left="2137" w:hanging="360"/>
      </w:pPr>
      <w:rPr>
        <w:rFonts w:ascii="Symbol" w:hAnsi="Symbol" w:hint="default"/>
      </w:rPr>
    </w:lvl>
    <w:lvl w:ilvl="1" w:tplc="04070003" w:tentative="1">
      <w:start w:val="1"/>
      <w:numFmt w:val="bullet"/>
      <w:lvlText w:val="o"/>
      <w:lvlJc w:val="left"/>
      <w:pPr>
        <w:ind w:left="2857" w:hanging="360"/>
      </w:pPr>
      <w:rPr>
        <w:rFonts w:ascii="Courier New" w:hAnsi="Courier New" w:hint="default"/>
      </w:rPr>
    </w:lvl>
    <w:lvl w:ilvl="2" w:tplc="04070005" w:tentative="1">
      <w:start w:val="1"/>
      <w:numFmt w:val="bullet"/>
      <w:lvlText w:val=""/>
      <w:lvlJc w:val="left"/>
      <w:pPr>
        <w:ind w:left="3577" w:hanging="360"/>
      </w:pPr>
      <w:rPr>
        <w:rFonts w:ascii="Wingdings" w:hAnsi="Wingdings" w:hint="default"/>
      </w:rPr>
    </w:lvl>
    <w:lvl w:ilvl="3" w:tplc="04070001" w:tentative="1">
      <w:start w:val="1"/>
      <w:numFmt w:val="bullet"/>
      <w:lvlText w:val=""/>
      <w:lvlJc w:val="left"/>
      <w:pPr>
        <w:ind w:left="4297" w:hanging="360"/>
      </w:pPr>
      <w:rPr>
        <w:rFonts w:ascii="Symbol" w:hAnsi="Symbol" w:hint="default"/>
      </w:rPr>
    </w:lvl>
    <w:lvl w:ilvl="4" w:tplc="04070003" w:tentative="1">
      <w:start w:val="1"/>
      <w:numFmt w:val="bullet"/>
      <w:lvlText w:val="o"/>
      <w:lvlJc w:val="left"/>
      <w:pPr>
        <w:ind w:left="5017" w:hanging="360"/>
      </w:pPr>
      <w:rPr>
        <w:rFonts w:ascii="Courier New" w:hAnsi="Courier New" w:hint="default"/>
      </w:rPr>
    </w:lvl>
    <w:lvl w:ilvl="5" w:tplc="04070005" w:tentative="1">
      <w:start w:val="1"/>
      <w:numFmt w:val="bullet"/>
      <w:lvlText w:val=""/>
      <w:lvlJc w:val="left"/>
      <w:pPr>
        <w:ind w:left="5737" w:hanging="360"/>
      </w:pPr>
      <w:rPr>
        <w:rFonts w:ascii="Wingdings" w:hAnsi="Wingdings" w:hint="default"/>
      </w:rPr>
    </w:lvl>
    <w:lvl w:ilvl="6" w:tplc="04070001" w:tentative="1">
      <w:start w:val="1"/>
      <w:numFmt w:val="bullet"/>
      <w:lvlText w:val=""/>
      <w:lvlJc w:val="left"/>
      <w:pPr>
        <w:ind w:left="6457" w:hanging="360"/>
      </w:pPr>
      <w:rPr>
        <w:rFonts w:ascii="Symbol" w:hAnsi="Symbol" w:hint="default"/>
      </w:rPr>
    </w:lvl>
    <w:lvl w:ilvl="7" w:tplc="04070003" w:tentative="1">
      <w:start w:val="1"/>
      <w:numFmt w:val="bullet"/>
      <w:lvlText w:val="o"/>
      <w:lvlJc w:val="left"/>
      <w:pPr>
        <w:ind w:left="7177" w:hanging="360"/>
      </w:pPr>
      <w:rPr>
        <w:rFonts w:ascii="Courier New" w:hAnsi="Courier New" w:hint="default"/>
      </w:rPr>
    </w:lvl>
    <w:lvl w:ilvl="8" w:tplc="04070005" w:tentative="1">
      <w:start w:val="1"/>
      <w:numFmt w:val="bullet"/>
      <w:lvlText w:val=""/>
      <w:lvlJc w:val="left"/>
      <w:pPr>
        <w:ind w:left="7897"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6E"/>
    <w:rsid w:val="00037C8C"/>
    <w:rsid w:val="00047132"/>
    <w:rsid w:val="00087E03"/>
    <w:rsid w:val="000A4BD2"/>
    <w:rsid w:val="000B5DE8"/>
    <w:rsid w:val="001C1622"/>
    <w:rsid w:val="001E3416"/>
    <w:rsid w:val="001E5BA1"/>
    <w:rsid w:val="00211E32"/>
    <w:rsid w:val="002420FA"/>
    <w:rsid w:val="00257766"/>
    <w:rsid w:val="002602C3"/>
    <w:rsid w:val="002A63DE"/>
    <w:rsid w:val="002C6F53"/>
    <w:rsid w:val="002D3CB6"/>
    <w:rsid w:val="002E0171"/>
    <w:rsid w:val="002E2DED"/>
    <w:rsid w:val="002E3152"/>
    <w:rsid w:val="00332065"/>
    <w:rsid w:val="00390A94"/>
    <w:rsid w:val="003A08B0"/>
    <w:rsid w:val="003C05C6"/>
    <w:rsid w:val="003C3256"/>
    <w:rsid w:val="003D47AC"/>
    <w:rsid w:val="003E309E"/>
    <w:rsid w:val="003E36B8"/>
    <w:rsid w:val="003F4657"/>
    <w:rsid w:val="004222D3"/>
    <w:rsid w:val="004D7B57"/>
    <w:rsid w:val="005361BB"/>
    <w:rsid w:val="0055593D"/>
    <w:rsid w:val="005570E7"/>
    <w:rsid w:val="005A3C6F"/>
    <w:rsid w:val="005C5581"/>
    <w:rsid w:val="005D3752"/>
    <w:rsid w:val="005E25DF"/>
    <w:rsid w:val="0066752E"/>
    <w:rsid w:val="00727A33"/>
    <w:rsid w:val="007654DA"/>
    <w:rsid w:val="008261E0"/>
    <w:rsid w:val="00846E71"/>
    <w:rsid w:val="00882211"/>
    <w:rsid w:val="008A78A9"/>
    <w:rsid w:val="008B4E5C"/>
    <w:rsid w:val="008D3D73"/>
    <w:rsid w:val="00910CBE"/>
    <w:rsid w:val="00966B4D"/>
    <w:rsid w:val="00991DD9"/>
    <w:rsid w:val="009B0238"/>
    <w:rsid w:val="009F1043"/>
    <w:rsid w:val="009F626E"/>
    <w:rsid w:val="00A02BCF"/>
    <w:rsid w:val="00AA516C"/>
    <w:rsid w:val="00AC05B2"/>
    <w:rsid w:val="00AC21EE"/>
    <w:rsid w:val="00B4295A"/>
    <w:rsid w:val="00B7377F"/>
    <w:rsid w:val="00BB163B"/>
    <w:rsid w:val="00BB31E4"/>
    <w:rsid w:val="00BD69FD"/>
    <w:rsid w:val="00C04475"/>
    <w:rsid w:val="00C17920"/>
    <w:rsid w:val="00C2417F"/>
    <w:rsid w:val="00C30AA1"/>
    <w:rsid w:val="00C3332F"/>
    <w:rsid w:val="00C6258E"/>
    <w:rsid w:val="00C735B9"/>
    <w:rsid w:val="00C947EE"/>
    <w:rsid w:val="00CE7F16"/>
    <w:rsid w:val="00D06939"/>
    <w:rsid w:val="00D20DA0"/>
    <w:rsid w:val="00D51E1F"/>
    <w:rsid w:val="00D56BB5"/>
    <w:rsid w:val="00D60C65"/>
    <w:rsid w:val="00D7018D"/>
    <w:rsid w:val="00DB64F3"/>
    <w:rsid w:val="00E23911"/>
    <w:rsid w:val="00E2727C"/>
    <w:rsid w:val="00E51BA6"/>
    <w:rsid w:val="00EA2652"/>
    <w:rsid w:val="00EB11BA"/>
    <w:rsid w:val="00ED6449"/>
    <w:rsid w:val="00EF1C7E"/>
    <w:rsid w:val="00FE2418"/>
    <w:rsid w:val="00FE7E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0812"/>
  <w15:chartTrackingRefBased/>
  <w15:docId w15:val="{B5A6A145-41DF-1645-B3B1-29A852C9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F62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62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47EE"/>
    <w:pPr>
      <w:tabs>
        <w:tab w:val="center" w:pos="4536"/>
        <w:tab w:val="right" w:pos="9072"/>
      </w:tabs>
    </w:pPr>
  </w:style>
  <w:style w:type="character" w:customStyle="1" w:styleId="KopfzeileZchn">
    <w:name w:val="Kopfzeile Zchn"/>
    <w:basedOn w:val="Absatz-Standardschriftart"/>
    <w:link w:val="Kopfzeile"/>
    <w:uiPriority w:val="99"/>
    <w:rsid w:val="00C947EE"/>
  </w:style>
  <w:style w:type="paragraph" w:styleId="Fuzeile">
    <w:name w:val="footer"/>
    <w:basedOn w:val="Standard"/>
    <w:link w:val="FuzeileZchn"/>
    <w:uiPriority w:val="99"/>
    <w:unhideWhenUsed/>
    <w:rsid w:val="00C947EE"/>
    <w:pPr>
      <w:tabs>
        <w:tab w:val="center" w:pos="4536"/>
        <w:tab w:val="right" w:pos="9072"/>
      </w:tabs>
    </w:pPr>
  </w:style>
  <w:style w:type="character" w:customStyle="1" w:styleId="FuzeileZchn">
    <w:name w:val="Fußzeile Zchn"/>
    <w:basedOn w:val="Absatz-Standardschriftart"/>
    <w:link w:val="Fuzeile"/>
    <w:uiPriority w:val="99"/>
    <w:rsid w:val="00C947EE"/>
  </w:style>
  <w:style w:type="character" w:customStyle="1" w:styleId="berschrift1Zchn">
    <w:name w:val="Überschrift 1 Zchn"/>
    <w:basedOn w:val="Absatz-Standardschriftart"/>
    <w:link w:val="berschrift1"/>
    <w:uiPriority w:val="9"/>
    <w:rsid w:val="009F626E"/>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F626E"/>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846E71"/>
    <w:pPr>
      <w:ind w:left="720"/>
      <w:contextualSpacing/>
    </w:pPr>
  </w:style>
  <w:style w:type="table" w:styleId="Tabellenraster">
    <w:name w:val="Table Grid"/>
    <w:basedOn w:val="NormaleTabelle"/>
    <w:uiPriority w:val="39"/>
    <w:rsid w:val="00846E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626">
      <w:bodyDiv w:val="1"/>
      <w:marLeft w:val="0"/>
      <w:marRight w:val="0"/>
      <w:marTop w:val="0"/>
      <w:marBottom w:val="0"/>
      <w:divBdr>
        <w:top w:val="none" w:sz="0" w:space="0" w:color="auto"/>
        <w:left w:val="none" w:sz="0" w:space="0" w:color="auto"/>
        <w:bottom w:val="none" w:sz="0" w:space="0" w:color="auto"/>
        <w:right w:val="none" w:sz="0" w:space="0" w:color="auto"/>
      </w:divBdr>
    </w:div>
    <w:div w:id="26685584">
      <w:bodyDiv w:val="1"/>
      <w:marLeft w:val="0"/>
      <w:marRight w:val="0"/>
      <w:marTop w:val="0"/>
      <w:marBottom w:val="0"/>
      <w:divBdr>
        <w:top w:val="none" w:sz="0" w:space="0" w:color="auto"/>
        <w:left w:val="none" w:sz="0" w:space="0" w:color="auto"/>
        <w:bottom w:val="none" w:sz="0" w:space="0" w:color="auto"/>
        <w:right w:val="none" w:sz="0" w:space="0" w:color="auto"/>
      </w:divBdr>
    </w:div>
    <w:div w:id="97529856">
      <w:bodyDiv w:val="1"/>
      <w:marLeft w:val="0"/>
      <w:marRight w:val="0"/>
      <w:marTop w:val="0"/>
      <w:marBottom w:val="0"/>
      <w:divBdr>
        <w:top w:val="none" w:sz="0" w:space="0" w:color="auto"/>
        <w:left w:val="none" w:sz="0" w:space="0" w:color="auto"/>
        <w:bottom w:val="none" w:sz="0" w:space="0" w:color="auto"/>
        <w:right w:val="none" w:sz="0" w:space="0" w:color="auto"/>
      </w:divBdr>
    </w:div>
    <w:div w:id="103615214">
      <w:bodyDiv w:val="1"/>
      <w:marLeft w:val="0"/>
      <w:marRight w:val="0"/>
      <w:marTop w:val="0"/>
      <w:marBottom w:val="0"/>
      <w:divBdr>
        <w:top w:val="none" w:sz="0" w:space="0" w:color="auto"/>
        <w:left w:val="none" w:sz="0" w:space="0" w:color="auto"/>
        <w:bottom w:val="none" w:sz="0" w:space="0" w:color="auto"/>
        <w:right w:val="none" w:sz="0" w:space="0" w:color="auto"/>
      </w:divBdr>
    </w:div>
    <w:div w:id="196894175">
      <w:bodyDiv w:val="1"/>
      <w:marLeft w:val="0"/>
      <w:marRight w:val="0"/>
      <w:marTop w:val="0"/>
      <w:marBottom w:val="0"/>
      <w:divBdr>
        <w:top w:val="none" w:sz="0" w:space="0" w:color="auto"/>
        <w:left w:val="none" w:sz="0" w:space="0" w:color="auto"/>
        <w:bottom w:val="none" w:sz="0" w:space="0" w:color="auto"/>
        <w:right w:val="none" w:sz="0" w:space="0" w:color="auto"/>
      </w:divBdr>
    </w:div>
    <w:div w:id="301346524">
      <w:bodyDiv w:val="1"/>
      <w:marLeft w:val="0"/>
      <w:marRight w:val="0"/>
      <w:marTop w:val="0"/>
      <w:marBottom w:val="0"/>
      <w:divBdr>
        <w:top w:val="none" w:sz="0" w:space="0" w:color="auto"/>
        <w:left w:val="none" w:sz="0" w:space="0" w:color="auto"/>
        <w:bottom w:val="none" w:sz="0" w:space="0" w:color="auto"/>
        <w:right w:val="none" w:sz="0" w:space="0" w:color="auto"/>
      </w:divBdr>
    </w:div>
    <w:div w:id="325476430">
      <w:bodyDiv w:val="1"/>
      <w:marLeft w:val="0"/>
      <w:marRight w:val="0"/>
      <w:marTop w:val="0"/>
      <w:marBottom w:val="0"/>
      <w:divBdr>
        <w:top w:val="none" w:sz="0" w:space="0" w:color="auto"/>
        <w:left w:val="none" w:sz="0" w:space="0" w:color="auto"/>
        <w:bottom w:val="none" w:sz="0" w:space="0" w:color="auto"/>
        <w:right w:val="none" w:sz="0" w:space="0" w:color="auto"/>
      </w:divBdr>
    </w:div>
    <w:div w:id="333145249">
      <w:bodyDiv w:val="1"/>
      <w:marLeft w:val="0"/>
      <w:marRight w:val="0"/>
      <w:marTop w:val="0"/>
      <w:marBottom w:val="0"/>
      <w:divBdr>
        <w:top w:val="none" w:sz="0" w:space="0" w:color="auto"/>
        <w:left w:val="none" w:sz="0" w:space="0" w:color="auto"/>
        <w:bottom w:val="none" w:sz="0" w:space="0" w:color="auto"/>
        <w:right w:val="none" w:sz="0" w:space="0" w:color="auto"/>
      </w:divBdr>
    </w:div>
    <w:div w:id="541327854">
      <w:bodyDiv w:val="1"/>
      <w:marLeft w:val="0"/>
      <w:marRight w:val="0"/>
      <w:marTop w:val="0"/>
      <w:marBottom w:val="0"/>
      <w:divBdr>
        <w:top w:val="none" w:sz="0" w:space="0" w:color="auto"/>
        <w:left w:val="none" w:sz="0" w:space="0" w:color="auto"/>
        <w:bottom w:val="none" w:sz="0" w:space="0" w:color="auto"/>
        <w:right w:val="none" w:sz="0" w:space="0" w:color="auto"/>
      </w:divBdr>
    </w:div>
    <w:div w:id="562761549">
      <w:bodyDiv w:val="1"/>
      <w:marLeft w:val="0"/>
      <w:marRight w:val="0"/>
      <w:marTop w:val="0"/>
      <w:marBottom w:val="0"/>
      <w:divBdr>
        <w:top w:val="none" w:sz="0" w:space="0" w:color="auto"/>
        <w:left w:val="none" w:sz="0" w:space="0" w:color="auto"/>
        <w:bottom w:val="none" w:sz="0" w:space="0" w:color="auto"/>
        <w:right w:val="none" w:sz="0" w:space="0" w:color="auto"/>
      </w:divBdr>
    </w:div>
    <w:div w:id="685834980">
      <w:bodyDiv w:val="1"/>
      <w:marLeft w:val="0"/>
      <w:marRight w:val="0"/>
      <w:marTop w:val="0"/>
      <w:marBottom w:val="0"/>
      <w:divBdr>
        <w:top w:val="none" w:sz="0" w:space="0" w:color="auto"/>
        <w:left w:val="none" w:sz="0" w:space="0" w:color="auto"/>
        <w:bottom w:val="none" w:sz="0" w:space="0" w:color="auto"/>
        <w:right w:val="none" w:sz="0" w:space="0" w:color="auto"/>
      </w:divBdr>
      <w:divsChild>
        <w:div w:id="1782189231">
          <w:marLeft w:val="0"/>
          <w:marRight w:val="0"/>
          <w:marTop w:val="0"/>
          <w:marBottom w:val="0"/>
          <w:divBdr>
            <w:top w:val="none" w:sz="0" w:space="0" w:color="auto"/>
            <w:left w:val="none" w:sz="0" w:space="0" w:color="auto"/>
            <w:bottom w:val="none" w:sz="0" w:space="0" w:color="auto"/>
            <w:right w:val="none" w:sz="0" w:space="0" w:color="auto"/>
          </w:divBdr>
          <w:divsChild>
            <w:div w:id="1933318521">
              <w:marLeft w:val="0"/>
              <w:marRight w:val="0"/>
              <w:marTop w:val="0"/>
              <w:marBottom w:val="0"/>
              <w:divBdr>
                <w:top w:val="none" w:sz="0" w:space="0" w:color="auto"/>
                <w:left w:val="none" w:sz="0" w:space="0" w:color="auto"/>
                <w:bottom w:val="none" w:sz="0" w:space="0" w:color="auto"/>
                <w:right w:val="none" w:sz="0" w:space="0" w:color="auto"/>
              </w:divBdr>
            </w:div>
            <w:div w:id="1178077843">
              <w:marLeft w:val="0"/>
              <w:marRight w:val="0"/>
              <w:marTop w:val="0"/>
              <w:marBottom w:val="0"/>
              <w:divBdr>
                <w:top w:val="none" w:sz="0" w:space="0" w:color="auto"/>
                <w:left w:val="none" w:sz="0" w:space="0" w:color="auto"/>
                <w:bottom w:val="none" w:sz="0" w:space="0" w:color="auto"/>
                <w:right w:val="none" w:sz="0" w:space="0" w:color="auto"/>
              </w:divBdr>
            </w:div>
            <w:div w:id="732628729">
              <w:marLeft w:val="0"/>
              <w:marRight w:val="0"/>
              <w:marTop w:val="0"/>
              <w:marBottom w:val="0"/>
              <w:divBdr>
                <w:top w:val="none" w:sz="0" w:space="0" w:color="auto"/>
                <w:left w:val="none" w:sz="0" w:space="0" w:color="auto"/>
                <w:bottom w:val="none" w:sz="0" w:space="0" w:color="auto"/>
                <w:right w:val="none" w:sz="0" w:space="0" w:color="auto"/>
              </w:divBdr>
            </w:div>
            <w:div w:id="291180079">
              <w:marLeft w:val="0"/>
              <w:marRight w:val="0"/>
              <w:marTop w:val="0"/>
              <w:marBottom w:val="0"/>
              <w:divBdr>
                <w:top w:val="none" w:sz="0" w:space="0" w:color="auto"/>
                <w:left w:val="none" w:sz="0" w:space="0" w:color="auto"/>
                <w:bottom w:val="none" w:sz="0" w:space="0" w:color="auto"/>
                <w:right w:val="none" w:sz="0" w:space="0" w:color="auto"/>
              </w:divBdr>
            </w:div>
            <w:div w:id="8073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781">
      <w:bodyDiv w:val="1"/>
      <w:marLeft w:val="0"/>
      <w:marRight w:val="0"/>
      <w:marTop w:val="0"/>
      <w:marBottom w:val="0"/>
      <w:divBdr>
        <w:top w:val="none" w:sz="0" w:space="0" w:color="auto"/>
        <w:left w:val="none" w:sz="0" w:space="0" w:color="auto"/>
        <w:bottom w:val="none" w:sz="0" w:space="0" w:color="auto"/>
        <w:right w:val="none" w:sz="0" w:space="0" w:color="auto"/>
      </w:divBdr>
    </w:div>
    <w:div w:id="901869861">
      <w:bodyDiv w:val="1"/>
      <w:marLeft w:val="0"/>
      <w:marRight w:val="0"/>
      <w:marTop w:val="0"/>
      <w:marBottom w:val="0"/>
      <w:divBdr>
        <w:top w:val="none" w:sz="0" w:space="0" w:color="auto"/>
        <w:left w:val="none" w:sz="0" w:space="0" w:color="auto"/>
        <w:bottom w:val="none" w:sz="0" w:space="0" w:color="auto"/>
        <w:right w:val="none" w:sz="0" w:space="0" w:color="auto"/>
      </w:divBdr>
    </w:div>
    <w:div w:id="962267811">
      <w:bodyDiv w:val="1"/>
      <w:marLeft w:val="0"/>
      <w:marRight w:val="0"/>
      <w:marTop w:val="0"/>
      <w:marBottom w:val="0"/>
      <w:divBdr>
        <w:top w:val="none" w:sz="0" w:space="0" w:color="auto"/>
        <w:left w:val="none" w:sz="0" w:space="0" w:color="auto"/>
        <w:bottom w:val="none" w:sz="0" w:space="0" w:color="auto"/>
        <w:right w:val="none" w:sz="0" w:space="0" w:color="auto"/>
      </w:divBdr>
    </w:div>
    <w:div w:id="1028528551">
      <w:bodyDiv w:val="1"/>
      <w:marLeft w:val="0"/>
      <w:marRight w:val="0"/>
      <w:marTop w:val="0"/>
      <w:marBottom w:val="0"/>
      <w:divBdr>
        <w:top w:val="none" w:sz="0" w:space="0" w:color="auto"/>
        <w:left w:val="none" w:sz="0" w:space="0" w:color="auto"/>
        <w:bottom w:val="none" w:sz="0" w:space="0" w:color="auto"/>
        <w:right w:val="none" w:sz="0" w:space="0" w:color="auto"/>
      </w:divBdr>
    </w:div>
    <w:div w:id="1030645267">
      <w:bodyDiv w:val="1"/>
      <w:marLeft w:val="0"/>
      <w:marRight w:val="0"/>
      <w:marTop w:val="0"/>
      <w:marBottom w:val="0"/>
      <w:divBdr>
        <w:top w:val="none" w:sz="0" w:space="0" w:color="auto"/>
        <w:left w:val="none" w:sz="0" w:space="0" w:color="auto"/>
        <w:bottom w:val="none" w:sz="0" w:space="0" w:color="auto"/>
        <w:right w:val="none" w:sz="0" w:space="0" w:color="auto"/>
      </w:divBdr>
    </w:div>
    <w:div w:id="1096243075">
      <w:bodyDiv w:val="1"/>
      <w:marLeft w:val="0"/>
      <w:marRight w:val="0"/>
      <w:marTop w:val="0"/>
      <w:marBottom w:val="0"/>
      <w:divBdr>
        <w:top w:val="none" w:sz="0" w:space="0" w:color="auto"/>
        <w:left w:val="none" w:sz="0" w:space="0" w:color="auto"/>
        <w:bottom w:val="none" w:sz="0" w:space="0" w:color="auto"/>
        <w:right w:val="none" w:sz="0" w:space="0" w:color="auto"/>
      </w:divBdr>
    </w:div>
    <w:div w:id="1128431442">
      <w:bodyDiv w:val="1"/>
      <w:marLeft w:val="0"/>
      <w:marRight w:val="0"/>
      <w:marTop w:val="0"/>
      <w:marBottom w:val="0"/>
      <w:divBdr>
        <w:top w:val="none" w:sz="0" w:space="0" w:color="auto"/>
        <w:left w:val="none" w:sz="0" w:space="0" w:color="auto"/>
        <w:bottom w:val="none" w:sz="0" w:space="0" w:color="auto"/>
        <w:right w:val="none" w:sz="0" w:space="0" w:color="auto"/>
      </w:divBdr>
    </w:div>
    <w:div w:id="1183469737">
      <w:bodyDiv w:val="1"/>
      <w:marLeft w:val="0"/>
      <w:marRight w:val="0"/>
      <w:marTop w:val="0"/>
      <w:marBottom w:val="0"/>
      <w:divBdr>
        <w:top w:val="none" w:sz="0" w:space="0" w:color="auto"/>
        <w:left w:val="none" w:sz="0" w:space="0" w:color="auto"/>
        <w:bottom w:val="none" w:sz="0" w:space="0" w:color="auto"/>
        <w:right w:val="none" w:sz="0" w:space="0" w:color="auto"/>
      </w:divBdr>
    </w:div>
    <w:div w:id="1199466256">
      <w:bodyDiv w:val="1"/>
      <w:marLeft w:val="0"/>
      <w:marRight w:val="0"/>
      <w:marTop w:val="0"/>
      <w:marBottom w:val="0"/>
      <w:divBdr>
        <w:top w:val="none" w:sz="0" w:space="0" w:color="auto"/>
        <w:left w:val="none" w:sz="0" w:space="0" w:color="auto"/>
        <w:bottom w:val="none" w:sz="0" w:space="0" w:color="auto"/>
        <w:right w:val="none" w:sz="0" w:space="0" w:color="auto"/>
      </w:divBdr>
    </w:div>
    <w:div w:id="1253657885">
      <w:bodyDiv w:val="1"/>
      <w:marLeft w:val="0"/>
      <w:marRight w:val="0"/>
      <w:marTop w:val="0"/>
      <w:marBottom w:val="0"/>
      <w:divBdr>
        <w:top w:val="none" w:sz="0" w:space="0" w:color="auto"/>
        <w:left w:val="none" w:sz="0" w:space="0" w:color="auto"/>
        <w:bottom w:val="none" w:sz="0" w:space="0" w:color="auto"/>
        <w:right w:val="none" w:sz="0" w:space="0" w:color="auto"/>
      </w:divBdr>
    </w:div>
    <w:div w:id="1465349929">
      <w:bodyDiv w:val="1"/>
      <w:marLeft w:val="0"/>
      <w:marRight w:val="0"/>
      <w:marTop w:val="0"/>
      <w:marBottom w:val="0"/>
      <w:divBdr>
        <w:top w:val="none" w:sz="0" w:space="0" w:color="auto"/>
        <w:left w:val="none" w:sz="0" w:space="0" w:color="auto"/>
        <w:bottom w:val="none" w:sz="0" w:space="0" w:color="auto"/>
        <w:right w:val="none" w:sz="0" w:space="0" w:color="auto"/>
      </w:divBdr>
      <w:divsChild>
        <w:div w:id="8021879">
          <w:marLeft w:val="0"/>
          <w:marRight w:val="0"/>
          <w:marTop w:val="0"/>
          <w:marBottom w:val="0"/>
          <w:divBdr>
            <w:top w:val="none" w:sz="0" w:space="0" w:color="auto"/>
            <w:left w:val="none" w:sz="0" w:space="0" w:color="auto"/>
            <w:bottom w:val="none" w:sz="0" w:space="0" w:color="auto"/>
            <w:right w:val="none" w:sz="0" w:space="0" w:color="auto"/>
          </w:divBdr>
          <w:divsChild>
            <w:div w:id="881214834">
              <w:marLeft w:val="0"/>
              <w:marRight w:val="0"/>
              <w:marTop w:val="0"/>
              <w:marBottom w:val="0"/>
              <w:divBdr>
                <w:top w:val="none" w:sz="0" w:space="0" w:color="auto"/>
                <w:left w:val="none" w:sz="0" w:space="0" w:color="auto"/>
                <w:bottom w:val="none" w:sz="0" w:space="0" w:color="auto"/>
                <w:right w:val="none" w:sz="0" w:space="0" w:color="auto"/>
              </w:divBdr>
            </w:div>
            <w:div w:id="1410614769">
              <w:marLeft w:val="0"/>
              <w:marRight w:val="0"/>
              <w:marTop w:val="0"/>
              <w:marBottom w:val="0"/>
              <w:divBdr>
                <w:top w:val="none" w:sz="0" w:space="0" w:color="auto"/>
                <w:left w:val="none" w:sz="0" w:space="0" w:color="auto"/>
                <w:bottom w:val="none" w:sz="0" w:space="0" w:color="auto"/>
                <w:right w:val="none" w:sz="0" w:space="0" w:color="auto"/>
              </w:divBdr>
            </w:div>
            <w:div w:id="1291084580">
              <w:marLeft w:val="0"/>
              <w:marRight w:val="0"/>
              <w:marTop w:val="0"/>
              <w:marBottom w:val="0"/>
              <w:divBdr>
                <w:top w:val="none" w:sz="0" w:space="0" w:color="auto"/>
                <w:left w:val="none" w:sz="0" w:space="0" w:color="auto"/>
                <w:bottom w:val="none" w:sz="0" w:space="0" w:color="auto"/>
                <w:right w:val="none" w:sz="0" w:space="0" w:color="auto"/>
              </w:divBdr>
            </w:div>
            <w:div w:id="1901331403">
              <w:marLeft w:val="0"/>
              <w:marRight w:val="0"/>
              <w:marTop w:val="0"/>
              <w:marBottom w:val="0"/>
              <w:divBdr>
                <w:top w:val="none" w:sz="0" w:space="0" w:color="auto"/>
                <w:left w:val="none" w:sz="0" w:space="0" w:color="auto"/>
                <w:bottom w:val="none" w:sz="0" w:space="0" w:color="auto"/>
                <w:right w:val="none" w:sz="0" w:space="0" w:color="auto"/>
              </w:divBdr>
            </w:div>
            <w:div w:id="323818874">
              <w:marLeft w:val="0"/>
              <w:marRight w:val="0"/>
              <w:marTop w:val="0"/>
              <w:marBottom w:val="0"/>
              <w:divBdr>
                <w:top w:val="none" w:sz="0" w:space="0" w:color="auto"/>
                <w:left w:val="none" w:sz="0" w:space="0" w:color="auto"/>
                <w:bottom w:val="none" w:sz="0" w:space="0" w:color="auto"/>
                <w:right w:val="none" w:sz="0" w:space="0" w:color="auto"/>
              </w:divBdr>
            </w:div>
            <w:div w:id="2019310233">
              <w:marLeft w:val="0"/>
              <w:marRight w:val="0"/>
              <w:marTop w:val="0"/>
              <w:marBottom w:val="0"/>
              <w:divBdr>
                <w:top w:val="none" w:sz="0" w:space="0" w:color="auto"/>
                <w:left w:val="none" w:sz="0" w:space="0" w:color="auto"/>
                <w:bottom w:val="none" w:sz="0" w:space="0" w:color="auto"/>
                <w:right w:val="none" w:sz="0" w:space="0" w:color="auto"/>
              </w:divBdr>
            </w:div>
            <w:div w:id="288097251">
              <w:marLeft w:val="0"/>
              <w:marRight w:val="0"/>
              <w:marTop w:val="0"/>
              <w:marBottom w:val="0"/>
              <w:divBdr>
                <w:top w:val="none" w:sz="0" w:space="0" w:color="auto"/>
                <w:left w:val="none" w:sz="0" w:space="0" w:color="auto"/>
                <w:bottom w:val="none" w:sz="0" w:space="0" w:color="auto"/>
                <w:right w:val="none" w:sz="0" w:space="0" w:color="auto"/>
              </w:divBdr>
            </w:div>
            <w:div w:id="503059446">
              <w:marLeft w:val="0"/>
              <w:marRight w:val="0"/>
              <w:marTop w:val="0"/>
              <w:marBottom w:val="0"/>
              <w:divBdr>
                <w:top w:val="none" w:sz="0" w:space="0" w:color="auto"/>
                <w:left w:val="none" w:sz="0" w:space="0" w:color="auto"/>
                <w:bottom w:val="none" w:sz="0" w:space="0" w:color="auto"/>
                <w:right w:val="none" w:sz="0" w:space="0" w:color="auto"/>
              </w:divBdr>
            </w:div>
            <w:div w:id="1354653274">
              <w:marLeft w:val="0"/>
              <w:marRight w:val="0"/>
              <w:marTop w:val="0"/>
              <w:marBottom w:val="0"/>
              <w:divBdr>
                <w:top w:val="none" w:sz="0" w:space="0" w:color="auto"/>
                <w:left w:val="none" w:sz="0" w:space="0" w:color="auto"/>
                <w:bottom w:val="none" w:sz="0" w:space="0" w:color="auto"/>
                <w:right w:val="none" w:sz="0" w:space="0" w:color="auto"/>
              </w:divBdr>
            </w:div>
            <w:div w:id="1071535765">
              <w:marLeft w:val="0"/>
              <w:marRight w:val="0"/>
              <w:marTop w:val="0"/>
              <w:marBottom w:val="0"/>
              <w:divBdr>
                <w:top w:val="none" w:sz="0" w:space="0" w:color="auto"/>
                <w:left w:val="none" w:sz="0" w:space="0" w:color="auto"/>
                <w:bottom w:val="none" w:sz="0" w:space="0" w:color="auto"/>
                <w:right w:val="none" w:sz="0" w:space="0" w:color="auto"/>
              </w:divBdr>
            </w:div>
            <w:div w:id="598948871">
              <w:marLeft w:val="0"/>
              <w:marRight w:val="0"/>
              <w:marTop w:val="0"/>
              <w:marBottom w:val="0"/>
              <w:divBdr>
                <w:top w:val="none" w:sz="0" w:space="0" w:color="auto"/>
                <w:left w:val="none" w:sz="0" w:space="0" w:color="auto"/>
                <w:bottom w:val="none" w:sz="0" w:space="0" w:color="auto"/>
                <w:right w:val="none" w:sz="0" w:space="0" w:color="auto"/>
              </w:divBdr>
            </w:div>
            <w:div w:id="1663200705">
              <w:marLeft w:val="0"/>
              <w:marRight w:val="0"/>
              <w:marTop w:val="0"/>
              <w:marBottom w:val="0"/>
              <w:divBdr>
                <w:top w:val="none" w:sz="0" w:space="0" w:color="auto"/>
                <w:left w:val="none" w:sz="0" w:space="0" w:color="auto"/>
                <w:bottom w:val="none" w:sz="0" w:space="0" w:color="auto"/>
                <w:right w:val="none" w:sz="0" w:space="0" w:color="auto"/>
              </w:divBdr>
            </w:div>
            <w:div w:id="975185673">
              <w:marLeft w:val="0"/>
              <w:marRight w:val="0"/>
              <w:marTop w:val="0"/>
              <w:marBottom w:val="0"/>
              <w:divBdr>
                <w:top w:val="none" w:sz="0" w:space="0" w:color="auto"/>
                <w:left w:val="none" w:sz="0" w:space="0" w:color="auto"/>
                <w:bottom w:val="none" w:sz="0" w:space="0" w:color="auto"/>
                <w:right w:val="none" w:sz="0" w:space="0" w:color="auto"/>
              </w:divBdr>
            </w:div>
            <w:div w:id="565721588">
              <w:marLeft w:val="0"/>
              <w:marRight w:val="0"/>
              <w:marTop w:val="0"/>
              <w:marBottom w:val="0"/>
              <w:divBdr>
                <w:top w:val="none" w:sz="0" w:space="0" w:color="auto"/>
                <w:left w:val="none" w:sz="0" w:space="0" w:color="auto"/>
                <w:bottom w:val="none" w:sz="0" w:space="0" w:color="auto"/>
                <w:right w:val="none" w:sz="0" w:space="0" w:color="auto"/>
              </w:divBdr>
            </w:div>
            <w:div w:id="1492984633">
              <w:marLeft w:val="0"/>
              <w:marRight w:val="0"/>
              <w:marTop w:val="0"/>
              <w:marBottom w:val="0"/>
              <w:divBdr>
                <w:top w:val="none" w:sz="0" w:space="0" w:color="auto"/>
                <w:left w:val="none" w:sz="0" w:space="0" w:color="auto"/>
                <w:bottom w:val="none" w:sz="0" w:space="0" w:color="auto"/>
                <w:right w:val="none" w:sz="0" w:space="0" w:color="auto"/>
              </w:divBdr>
            </w:div>
            <w:div w:id="1510635341">
              <w:marLeft w:val="0"/>
              <w:marRight w:val="0"/>
              <w:marTop w:val="0"/>
              <w:marBottom w:val="0"/>
              <w:divBdr>
                <w:top w:val="none" w:sz="0" w:space="0" w:color="auto"/>
                <w:left w:val="none" w:sz="0" w:space="0" w:color="auto"/>
                <w:bottom w:val="none" w:sz="0" w:space="0" w:color="auto"/>
                <w:right w:val="none" w:sz="0" w:space="0" w:color="auto"/>
              </w:divBdr>
            </w:div>
            <w:div w:id="1683818355">
              <w:marLeft w:val="0"/>
              <w:marRight w:val="0"/>
              <w:marTop w:val="0"/>
              <w:marBottom w:val="0"/>
              <w:divBdr>
                <w:top w:val="none" w:sz="0" w:space="0" w:color="auto"/>
                <w:left w:val="none" w:sz="0" w:space="0" w:color="auto"/>
                <w:bottom w:val="none" w:sz="0" w:space="0" w:color="auto"/>
                <w:right w:val="none" w:sz="0" w:space="0" w:color="auto"/>
              </w:divBdr>
            </w:div>
            <w:div w:id="10491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4899">
      <w:bodyDiv w:val="1"/>
      <w:marLeft w:val="0"/>
      <w:marRight w:val="0"/>
      <w:marTop w:val="0"/>
      <w:marBottom w:val="0"/>
      <w:divBdr>
        <w:top w:val="none" w:sz="0" w:space="0" w:color="auto"/>
        <w:left w:val="none" w:sz="0" w:space="0" w:color="auto"/>
        <w:bottom w:val="none" w:sz="0" w:space="0" w:color="auto"/>
        <w:right w:val="none" w:sz="0" w:space="0" w:color="auto"/>
      </w:divBdr>
    </w:div>
    <w:div w:id="1794251547">
      <w:bodyDiv w:val="1"/>
      <w:marLeft w:val="0"/>
      <w:marRight w:val="0"/>
      <w:marTop w:val="0"/>
      <w:marBottom w:val="0"/>
      <w:divBdr>
        <w:top w:val="none" w:sz="0" w:space="0" w:color="auto"/>
        <w:left w:val="none" w:sz="0" w:space="0" w:color="auto"/>
        <w:bottom w:val="none" w:sz="0" w:space="0" w:color="auto"/>
        <w:right w:val="none" w:sz="0" w:space="0" w:color="auto"/>
      </w:divBdr>
    </w:div>
    <w:div w:id="1811046694">
      <w:bodyDiv w:val="1"/>
      <w:marLeft w:val="0"/>
      <w:marRight w:val="0"/>
      <w:marTop w:val="0"/>
      <w:marBottom w:val="0"/>
      <w:divBdr>
        <w:top w:val="none" w:sz="0" w:space="0" w:color="auto"/>
        <w:left w:val="none" w:sz="0" w:space="0" w:color="auto"/>
        <w:bottom w:val="none" w:sz="0" w:space="0" w:color="auto"/>
        <w:right w:val="none" w:sz="0" w:space="0" w:color="auto"/>
      </w:divBdr>
    </w:div>
    <w:div w:id="1925145108">
      <w:bodyDiv w:val="1"/>
      <w:marLeft w:val="0"/>
      <w:marRight w:val="0"/>
      <w:marTop w:val="0"/>
      <w:marBottom w:val="0"/>
      <w:divBdr>
        <w:top w:val="none" w:sz="0" w:space="0" w:color="auto"/>
        <w:left w:val="none" w:sz="0" w:space="0" w:color="auto"/>
        <w:bottom w:val="none" w:sz="0" w:space="0" w:color="auto"/>
        <w:right w:val="none" w:sz="0" w:space="0" w:color="auto"/>
      </w:divBdr>
    </w:div>
    <w:div w:id="1932230280">
      <w:bodyDiv w:val="1"/>
      <w:marLeft w:val="0"/>
      <w:marRight w:val="0"/>
      <w:marTop w:val="0"/>
      <w:marBottom w:val="0"/>
      <w:divBdr>
        <w:top w:val="none" w:sz="0" w:space="0" w:color="auto"/>
        <w:left w:val="none" w:sz="0" w:space="0" w:color="auto"/>
        <w:bottom w:val="none" w:sz="0" w:space="0" w:color="auto"/>
        <w:right w:val="none" w:sz="0" w:space="0" w:color="auto"/>
      </w:divBdr>
    </w:div>
    <w:div w:id="1934237219">
      <w:bodyDiv w:val="1"/>
      <w:marLeft w:val="0"/>
      <w:marRight w:val="0"/>
      <w:marTop w:val="0"/>
      <w:marBottom w:val="0"/>
      <w:divBdr>
        <w:top w:val="none" w:sz="0" w:space="0" w:color="auto"/>
        <w:left w:val="none" w:sz="0" w:space="0" w:color="auto"/>
        <w:bottom w:val="none" w:sz="0" w:space="0" w:color="auto"/>
        <w:right w:val="none" w:sz="0" w:space="0" w:color="auto"/>
      </w:divBdr>
    </w:div>
    <w:div w:id="207022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cl/Library/Group%20Containers/UBF8T346G9.Office/User%20Content.localized/Templates.localized/M214.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FD46A-2CB1-8445-A0A2-31ABA411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M214.dotx</Template>
  <TotalTime>0</TotalTime>
  <Pages>10</Pages>
  <Words>763</Words>
  <Characters>4809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Mock</dc:creator>
  <cp:keywords/>
  <dc:description/>
  <cp:lastModifiedBy>Luca Mock</cp:lastModifiedBy>
  <cp:revision>52</cp:revision>
  <dcterms:created xsi:type="dcterms:W3CDTF">2022-01-23T15:56:00Z</dcterms:created>
  <dcterms:modified xsi:type="dcterms:W3CDTF">2022-01-24T10:14:00Z</dcterms:modified>
</cp:coreProperties>
</file>